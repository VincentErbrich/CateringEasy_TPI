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9A8" w:rsidRDefault="006730BD">
      <w:pPr>
        <w:pStyle w:val="TM1"/>
      </w:pPr>
      <w:r>
        <w:rPr>
          <w:lang w:val="fr-CH" w:eastAsia="fr-CH"/>
        </w:rPr>
        <w:drawing>
          <wp:anchor distT="0" distB="0" distL="114300" distR="114300" simplePos="0" relativeHeight="251653632" behindDoc="0" locked="0" layoutInCell="0" allowOverlap="1">
            <wp:simplePos x="0" y="0"/>
            <wp:positionH relativeFrom="column">
              <wp:posOffset>-163195</wp:posOffset>
            </wp:positionH>
            <wp:positionV relativeFrom="paragraph">
              <wp:posOffset>-440690</wp:posOffset>
            </wp:positionV>
            <wp:extent cx="1112520" cy="338455"/>
            <wp:effectExtent l="0" t="0" r="0" b="0"/>
            <wp:wrapNone/>
            <wp:docPr id="22" name="Image 34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>
        <w:tc>
          <w:tcPr>
            <w:tcW w:w="9210" w:type="dxa"/>
          </w:tcPr>
          <w:p w:rsidR="00C930E9" w:rsidRPr="00F9732B" w:rsidRDefault="00F9732B" w:rsidP="001B7271">
            <w:pPr>
              <w:jc w:val="center"/>
              <w:rPr>
                <w:rFonts w:ascii="Segoe UI Semibold" w:hAnsi="Segoe UI Semibold"/>
                <w:sz w:val="96"/>
              </w:rPr>
            </w:pPr>
            <w:r w:rsidRPr="00E84E7F">
              <w:rPr>
                <w:rFonts w:ascii="Segoe UI Semibold" w:hAnsi="Segoe UI Semibold"/>
                <w:sz w:val="72"/>
              </w:rPr>
              <w:t xml:space="preserve">TPI 2018 - </w:t>
            </w:r>
            <w:proofErr w:type="spellStart"/>
            <w:r w:rsidRPr="00E84E7F">
              <w:rPr>
                <w:rFonts w:ascii="Segoe UI Semibold" w:hAnsi="Segoe UI Semibold"/>
                <w:sz w:val="72"/>
              </w:rPr>
              <w:t>CateringEasy</w:t>
            </w:r>
            <w:proofErr w:type="spellEnd"/>
          </w:p>
        </w:tc>
      </w:tr>
    </w:tbl>
    <w:p w:rsidR="00CF39A8" w:rsidRDefault="00CF39A8"/>
    <w:p w:rsidR="004F521F" w:rsidRDefault="006730BD" w:rsidP="00E84E7F">
      <w:pPr>
        <w:jc w:val="center"/>
      </w:pPr>
      <w:r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5747385" cy="1828800"/>
            <wp:effectExtent l="0" t="0" r="0" b="0"/>
            <wp:docPr id="11" name="Imag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Pr="00E84E7F" w:rsidRDefault="004F521F" w:rsidP="00E84E7F">
      <w:pPr>
        <w:jc w:val="center"/>
      </w:pPr>
    </w:p>
    <w:p w:rsidR="00E84E7F" w:rsidRDefault="006730BD" w:rsidP="00E84E7F">
      <w:pPr>
        <w:jc w:val="center"/>
        <w:rPr>
          <w:i/>
        </w:rPr>
      </w:pPr>
      <w:r w:rsidRPr="00E84E7F"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3895090" cy="2576830"/>
            <wp:effectExtent l="0" t="0" r="0" b="0"/>
            <wp:docPr id="2" name="Image 2" descr="restaurant-2623071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taurant-2623071_1280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F521F" w:rsidRDefault="006730BD" w:rsidP="00E84E7F">
      <w:pPr>
        <w:jc w:val="center"/>
        <w:rPr>
          <w:i/>
        </w:rPr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146050</wp:posOffset>
                </wp:positionV>
                <wp:extent cx="2576195" cy="1151255"/>
                <wp:effectExtent l="0" t="0" r="0" b="0"/>
                <wp:wrapNone/>
                <wp:docPr id="21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195" cy="1151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447F" w:rsidRPr="00F9732B" w:rsidRDefault="0041447F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Vincent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Erbrich</w:t>
                            </w:r>
                            <w:proofErr w:type="spellEnd"/>
                          </w:p>
                          <w:p w:rsidR="0041447F" w:rsidRPr="00F9732B" w:rsidRDefault="0041447F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Chemin de la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Pouse</w:t>
                            </w:r>
                            <w:proofErr w:type="spellEnd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 14</w:t>
                            </w:r>
                          </w:p>
                          <w:p w:rsidR="0041447F" w:rsidRPr="00F9732B" w:rsidRDefault="0041447F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1277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Arnex</w:t>
                            </w:r>
                            <w:proofErr w:type="spellEnd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-sur-Nyon</w:t>
                            </w:r>
                          </w:p>
                          <w:p w:rsidR="0041447F" w:rsidRPr="00F9732B" w:rsidRDefault="0041447F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hyperlink r:id="rId11" w:history="1">
                              <w:r w:rsidRPr="00F9732B">
                                <w:rPr>
                                  <w:rStyle w:val="Lienhypertexte"/>
                                  <w:rFonts w:cs="Segoe UI"/>
                                  <w:i/>
                                  <w:sz w:val="32"/>
                                </w:rPr>
                                <w:t>vincent.erbrich@cpnv.ch</w:t>
                              </w:r>
                            </w:hyperlink>
                          </w:p>
                          <w:p w:rsidR="0041447F" w:rsidRPr="00F9732B" w:rsidRDefault="0041447F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vincent.erbrich@gmail.com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129pt;margin-top:11.5pt;width:202.85pt;height:90.6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" filled="f" stroked="f">
                <v:textbox>
                  <w:txbxContent>
                    <w:p w:rsidR="0041447F" w:rsidRPr="00F9732B" w:rsidRDefault="0041447F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Vincent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Erbrich</w:t>
                      </w:r>
                      <w:proofErr w:type="spellEnd"/>
                    </w:p>
                    <w:p w:rsidR="0041447F" w:rsidRPr="00F9732B" w:rsidRDefault="0041447F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Chemin de la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Pouse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 14</w:t>
                      </w:r>
                    </w:p>
                    <w:p w:rsidR="0041447F" w:rsidRPr="00F9732B" w:rsidRDefault="0041447F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1277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Arnex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>-sur-Nyon</w:t>
                      </w:r>
                    </w:p>
                    <w:p w:rsidR="0041447F" w:rsidRPr="00F9732B" w:rsidRDefault="0041447F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hyperlink r:id="rId12" w:history="1">
                        <w:r w:rsidRPr="00F9732B">
                          <w:rPr>
                            <w:rStyle w:val="Lienhypertexte"/>
                            <w:rFonts w:cs="Segoe UI"/>
                            <w:i/>
                            <w:sz w:val="32"/>
                          </w:rPr>
                          <w:t>vincent.erbrich@cpnv.ch</w:t>
                        </w:r>
                      </w:hyperlink>
                    </w:p>
                    <w:p w:rsidR="0041447F" w:rsidRPr="00F9732B" w:rsidRDefault="0041447F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>vincent.erbrich@gmail.com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F9732B" w:rsidRDefault="00F9732B" w:rsidP="00F9732B">
      <w:pPr>
        <w:rPr>
          <w:i/>
        </w:rPr>
      </w:pPr>
    </w:p>
    <w:p w:rsidR="00E84E7F" w:rsidRDefault="00E84E7F" w:rsidP="00F9732B">
      <w:pPr>
        <w:rPr>
          <w:i/>
        </w:rPr>
      </w:pPr>
    </w:p>
    <w:p w:rsidR="004F521F" w:rsidRDefault="004F521F" w:rsidP="00E84E7F">
      <w:pPr>
        <w:rPr>
          <w:i/>
        </w:rPr>
      </w:pPr>
    </w:p>
    <w:p w:rsidR="00E84E7F" w:rsidRDefault="006730BD" w:rsidP="00E84E7F">
      <w:pPr>
        <w:rPr>
          <w:u w:val="single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6704" behindDoc="0" locked="0" layoutInCell="0" allowOverlap="1">
            <wp:simplePos x="0" y="0"/>
            <wp:positionH relativeFrom="column">
              <wp:posOffset>2372360</wp:posOffset>
            </wp:positionH>
            <wp:positionV relativeFrom="paragraph">
              <wp:posOffset>62865</wp:posOffset>
            </wp:positionV>
            <wp:extent cx="1331595" cy="405130"/>
            <wp:effectExtent l="0" t="0" r="0" b="0"/>
            <wp:wrapNone/>
            <wp:docPr id="20" name="Image 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521F" w:rsidRDefault="004F521F" w:rsidP="004F521F">
      <w:pPr>
        <w:jc w:val="center"/>
        <w:rPr>
          <w:u w:val="single"/>
        </w:rPr>
      </w:pPr>
    </w:p>
    <w:p w:rsidR="004F521F" w:rsidRDefault="006730BD" w:rsidP="004F521F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33655</wp:posOffset>
                </wp:positionV>
                <wp:extent cx="1514475" cy="680085"/>
                <wp:effectExtent l="0" t="0" r="0" b="0"/>
                <wp:wrapNone/>
                <wp:docPr id="19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1447F" w:rsidRPr="00F9732B" w:rsidRDefault="0041447F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E84E7F">
                              <w:rPr>
                                <w:rFonts w:cs="Segoe UI"/>
                              </w:rPr>
                              <w:t>Classe</w:t>
                            </w:r>
                            <w:r>
                              <w:rPr>
                                <w:rFonts w:cs="Segoe UI"/>
                                <w:u w:val="single"/>
                              </w:rPr>
                              <w:t xml:space="preserve"> </w:t>
                            </w:r>
                            <w:r w:rsidRPr="00F9732B">
                              <w:rPr>
                                <w:rFonts w:cs="Segoe UI"/>
                                <w:u w:val="single"/>
                              </w:rPr>
                              <w:t>SI-C4b</w:t>
                            </w:r>
                          </w:p>
                          <w:p w:rsidR="0041447F" w:rsidRPr="00F9732B" w:rsidRDefault="0041447F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</w:p>
                          <w:p w:rsidR="0041447F" w:rsidRPr="00F9732B" w:rsidRDefault="0041447F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</w:rPr>
                              <w:t>09.05.2018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" o:spid="_x0000_s1027" type="#_x0000_t202" style="position:absolute;margin-left:164pt;margin-top:2.65pt;width:119.25pt;height:53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" filled="f" stroked="f">
                <v:textbox>
                  <w:txbxContent>
                    <w:p w:rsidR="0041447F" w:rsidRPr="00F9732B" w:rsidRDefault="0041447F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E84E7F">
                        <w:rPr>
                          <w:rFonts w:cs="Segoe UI"/>
                        </w:rPr>
                        <w:t>Classe</w:t>
                      </w:r>
                      <w:r>
                        <w:rPr>
                          <w:rFonts w:cs="Segoe UI"/>
                          <w:u w:val="single"/>
                        </w:rPr>
                        <w:t xml:space="preserve"> </w:t>
                      </w:r>
                      <w:r w:rsidRPr="00F9732B">
                        <w:rPr>
                          <w:rFonts w:cs="Segoe UI"/>
                          <w:u w:val="single"/>
                        </w:rPr>
                        <w:t>SI-C4b</w:t>
                      </w:r>
                    </w:p>
                    <w:p w:rsidR="0041447F" w:rsidRPr="00F9732B" w:rsidRDefault="0041447F" w:rsidP="004F521F">
                      <w:pPr>
                        <w:jc w:val="center"/>
                        <w:rPr>
                          <w:rFonts w:cs="Segoe UI"/>
                        </w:rPr>
                      </w:pPr>
                    </w:p>
                    <w:p w:rsidR="0041447F" w:rsidRPr="00F9732B" w:rsidRDefault="0041447F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F9732B">
                        <w:rPr>
                          <w:rFonts w:cs="Segoe UI"/>
                          <w:i/>
                        </w:rPr>
                        <w:t>09.05.2018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/>
    <w:p w:rsidR="004F521F" w:rsidRDefault="004F521F" w:rsidP="004F521F"/>
    <w:p w:rsidR="004F521F" w:rsidRDefault="004F521F" w:rsidP="004F521F"/>
    <w:p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:rsidR="00C81F64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</w:instrText>
      </w:r>
      <w:r w:rsidR="00641AD2">
        <w:instrText>TOC</w:instrText>
      </w:r>
      <w:r>
        <w:instrText xml:space="preserve"> \o "1-3" \h \z \u </w:instrText>
      </w:r>
      <w:r>
        <w:fldChar w:fldCharType="separate"/>
      </w:r>
      <w:hyperlink w:anchor="_Toc514252776" w:history="1">
        <w:r w:rsidR="00C81F64" w:rsidRPr="00FF6CA2">
          <w:rPr>
            <w:rStyle w:val="Lienhypertexte"/>
          </w:rPr>
          <w:t>1</w:t>
        </w:r>
        <w:r w:rsidR="00C81F64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C81F64" w:rsidRPr="00FF6CA2">
          <w:rPr>
            <w:rStyle w:val="Lienhypertexte"/>
          </w:rPr>
          <w:t>Introduction</w:t>
        </w:r>
        <w:r w:rsidR="00C81F64">
          <w:rPr>
            <w:webHidden/>
          </w:rPr>
          <w:tab/>
        </w:r>
        <w:r w:rsidR="00C81F64">
          <w:rPr>
            <w:webHidden/>
          </w:rPr>
          <w:fldChar w:fldCharType="begin"/>
        </w:r>
        <w:r w:rsidR="00C81F64">
          <w:rPr>
            <w:webHidden/>
          </w:rPr>
          <w:instrText xml:space="preserve"> PAGEREF _Toc514252776 \h </w:instrText>
        </w:r>
        <w:r w:rsidR="00C81F64">
          <w:rPr>
            <w:webHidden/>
          </w:rPr>
        </w:r>
        <w:r w:rsidR="00C81F64">
          <w:rPr>
            <w:webHidden/>
          </w:rPr>
          <w:fldChar w:fldCharType="separate"/>
        </w:r>
        <w:r w:rsidR="00C81F64">
          <w:rPr>
            <w:webHidden/>
          </w:rPr>
          <w:t>3</w:t>
        </w:r>
        <w:r w:rsidR="00C81F64">
          <w:rPr>
            <w:webHidden/>
          </w:rPr>
          <w:fldChar w:fldCharType="end"/>
        </w:r>
      </w:hyperlink>
    </w:p>
    <w:p w:rsidR="00C81F64" w:rsidRDefault="00C81F6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77" w:history="1">
        <w:r w:rsidRPr="00FF6CA2">
          <w:rPr>
            <w:rStyle w:val="Lienhypertexte"/>
            <w:iCs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iCs/>
            <w:noProof/>
          </w:rPr>
          <w:t>Cadre, description et motivation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78" w:history="1">
        <w:r w:rsidRPr="00FF6CA2">
          <w:rPr>
            <w:rStyle w:val="Lienhypertexte"/>
            <w:iCs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iCs/>
            <w:noProof/>
          </w:rPr>
          <w:t>Organisation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79" w:history="1">
        <w:r w:rsidRPr="00FF6CA2">
          <w:rPr>
            <w:rStyle w:val="Lienhypertexte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Discussion Initiale avec M. Roy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0" w:history="1">
        <w:r w:rsidRPr="00FF6CA2">
          <w:rPr>
            <w:rStyle w:val="Lienhypertexte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Clarifications sur la nomenclature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1" w:history="1">
        <w:r w:rsidRPr="00FF6CA2">
          <w:rPr>
            <w:rStyle w:val="Lienhypertexte"/>
            <w:iCs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iCs/>
            <w:noProof/>
          </w:rPr>
          <w:t>Objectifs / Uses Cases)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2" w:history="1">
        <w:r w:rsidRPr="00FF6CA2">
          <w:rPr>
            <w:rStyle w:val="Lienhypertexte"/>
            <w:iCs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iCs/>
            <w:noProof/>
          </w:rPr>
          <w:t>Planification initiale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3" w:history="1">
        <w:r w:rsidRPr="00FF6CA2">
          <w:rPr>
            <w:rStyle w:val="Lienhypertexte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Planification actuelle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4" w:history="1">
        <w:r w:rsidRPr="00FF6CA2">
          <w:rPr>
            <w:rStyle w:val="Lienhypertexte"/>
            <w:noProof/>
          </w:rPr>
          <w:t>1.7.1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Modifications du 15.05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5" w:history="1">
        <w:r w:rsidRPr="00FF6CA2">
          <w:rPr>
            <w:rStyle w:val="Lienhypertexte"/>
            <w:noProof/>
          </w:rPr>
          <w:t>1.7.2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Modification du 16.05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6" w:history="1">
        <w:r w:rsidRPr="00FF6CA2">
          <w:rPr>
            <w:rStyle w:val="Lienhypertexte"/>
            <w:noProof/>
          </w:rPr>
          <w:t>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Emplacement des documents et de la source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7" w:history="1">
        <w:r w:rsidRPr="00FF6CA2">
          <w:rPr>
            <w:rStyle w:val="Lienhypertexte"/>
            <w:noProof/>
          </w:rPr>
          <w:t>1.9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Sauvegarde des documents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252788" w:history="1">
        <w:r w:rsidRPr="00FF6CA2">
          <w:rPr>
            <w:rStyle w:val="Lienhypertexte"/>
          </w:rPr>
          <w:t>2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</w:rPr>
          <w:t>Analyse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_Toc514252788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C81F64" w:rsidRDefault="00C81F6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89" w:history="1">
        <w:r w:rsidRPr="00FF6CA2">
          <w:rPr>
            <w:rStyle w:val="Lienhypertexte"/>
            <w:iCs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iCs/>
            <w:noProof/>
          </w:rPr>
          <w:t>Analyse du cahier des charges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0" w:history="1">
        <w:r w:rsidRPr="00FF6CA2">
          <w:rPr>
            <w:rStyle w:val="Lienhypertexte"/>
            <w:rFonts w:ascii="Segoe UI Semibold" w:hAnsi="Segoe UI Semibold"/>
            <w:noProof/>
          </w:rPr>
          <w:t>Lignes directrices du produit à développer selon le cahier des charges.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1" w:history="1">
        <w:r w:rsidRPr="00FF6CA2">
          <w:rPr>
            <w:rStyle w:val="Lienhypertexte"/>
            <w:rFonts w:ascii="Segoe UI Semibold" w:hAnsi="Segoe UI Semibold"/>
            <w:noProof/>
          </w:rPr>
          <w:t>Eléments ambigus du cahier des charges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2" w:history="1">
        <w:r w:rsidRPr="00FF6CA2">
          <w:rPr>
            <w:rStyle w:val="Lienhypertexte"/>
            <w:rFonts w:ascii="Segoe UI Semibold" w:hAnsi="Segoe UI Semibold"/>
            <w:noProof/>
          </w:rPr>
          <w:t>Difficultés techniques prévues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3" w:history="1">
        <w:r w:rsidRPr="00FF6CA2">
          <w:rPr>
            <w:rStyle w:val="Lienhypertexte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Scénarios selon les uses cases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4" w:history="1">
        <w:r w:rsidRPr="00FF6CA2">
          <w:rPr>
            <w:rStyle w:val="Lienhypertexte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Use case CUSTOMER01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5" w:history="1">
        <w:r w:rsidRPr="00FF6CA2">
          <w:rPr>
            <w:rStyle w:val="Lienhypertexte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Use case CUSTOMER02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6" w:history="1">
        <w:r w:rsidRPr="00FF6CA2">
          <w:rPr>
            <w:rStyle w:val="Lienhypertexte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Use case ASSISTANT01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7" w:history="1">
        <w:r w:rsidRPr="00FF6CA2">
          <w:rPr>
            <w:rStyle w:val="Lienhypertexte"/>
            <w:noProof/>
          </w:rPr>
          <w:t>2.2.4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Use case ASSISTANT02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8" w:history="1">
        <w:r w:rsidRPr="00FF6CA2">
          <w:rPr>
            <w:rStyle w:val="Lienhypertexte"/>
            <w:noProof/>
          </w:rPr>
          <w:t>2.2.5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Use case ASSISTANT03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799" w:history="1">
        <w:r w:rsidRPr="00FF6CA2">
          <w:rPr>
            <w:rStyle w:val="Lienhypertexte"/>
            <w:noProof/>
          </w:rPr>
          <w:t>2.2.6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Use case ASSISTANT04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800" w:history="1">
        <w:r w:rsidRPr="00FF6CA2">
          <w:rPr>
            <w:rStyle w:val="Lienhypertexte"/>
            <w:noProof/>
          </w:rPr>
          <w:t>2.2.7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Use case ASSISTANT05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801" w:history="1">
        <w:r w:rsidRPr="00FF6CA2">
          <w:rPr>
            <w:rStyle w:val="Lienhypertexte"/>
            <w:noProof/>
          </w:rPr>
          <w:t>2.2.8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Use case KITCHEN01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802" w:history="1">
        <w:r w:rsidRPr="00FF6CA2">
          <w:rPr>
            <w:rStyle w:val="Lienhypertexte"/>
            <w:noProof/>
          </w:rPr>
          <w:t>2.2.9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noProof/>
          </w:rPr>
          <w:t>Use case STAFF01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C81F64" w:rsidRDefault="00C81F6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252803" w:history="1">
        <w:r w:rsidRPr="00FF6CA2">
          <w:rPr>
            <w:rStyle w:val="Lienhypertexte"/>
          </w:rPr>
          <w:t>3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</w:rPr>
          <w:t>Glossaire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_Toc514252803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:rsidR="00C81F64" w:rsidRDefault="00C81F64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514252804" w:history="1">
        <w:r w:rsidRPr="00FF6CA2">
          <w:rPr>
            <w:rStyle w:val="Lienhypertexte"/>
          </w:rPr>
          <w:t>4</w:t>
        </w:r>
        <w:r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</w:rPr>
          <w:t>Annexes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_Toc514252804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:rsidR="00C81F64" w:rsidRDefault="00C81F64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514252805" w:history="1">
        <w:r w:rsidRPr="00FF6CA2">
          <w:rPr>
            <w:rStyle w:val="Lienhypertexte"/>
            <w:iCs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Pr="00FF6CA2">
          <w:rPr>
            <w:rStyle w:val="Lienhypertexte"/>
            <w:iCs/>
            <w:noProof/>
          </w:rPr>
          <w:t>Archives du projet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_Toc514252805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CF39A8" w:rsidRDefault="003F2179" w:rsidP="003F2179">
      <w:r>
        <w:fldChar w:fldCharType="end"/>
      </w:r>
    </w:p>
    <w:p w:rsidR="00C930E9" w:rsidRPr="0040128D" w:rsidRDefault="007C53D3" w:rsidP="00CF39A8">
      <w:pPr>
        <w:pStyle w:val="Help"/>
        <w:rPr>
          <w:b/>
        </w:rPr>
      </w:pPr>
      <w:r w:rsidRPr="0040128D">
        <w:rPr>
          <w:b/>
        </w:rPr>
        <w:br w:type="page"/>
      </w:r>
    </w:p>
    <w:p w:rsidR="007C53D3" w:rsidRDefault="001B7271" w:rsidP="00AE470C">
      <w:pPr>
        <w:pStyle w:val="Titre1"/>
      </w:pPr>
      <w:bookmarkStart w:id="1" w:name="_Toc514252776"/>
      <w:r>
        <w:lastRenderedPageBreak/>
        <w:t>Introduction</w:t>
      </w:r>
      <w:bookmarkEnd w:id="1"/>
    </w:p>
    <w:p w:rsidR="00762CE2" w:rsidRPr="00762CE2" w:rsidRDefault="00762CE2" w:rsidP="00762CE2">
      <w:r>
        <w:t>Ce document est basé sur le Modèle « </w:t>
      </w:r>
      <w:r w:rsidRPr="00762CE2">
        <w:t>Dossier de projet Application CPNV v8.3</w:t>
      </w:r>
      <w:r>
        <w:t> » crée par M. Fernando Martinez.</w:t>
      </w:r>
    </w:p>
    <w:p w:rsidR="00CF39A8" w:rsidRDefault="001B7271" w:rsidP="001B7271">
      <w:pPr>
        <w:pStyle w:val="Titre2"/>
        <w:rPr>
          <w:i w:val="0"/>
          <w:iCs/>
        </w:rPr>
      </w:pPr>
      <w:bookmarkStart w:id="2" w:name="_Toc514252777"/>
      <w:r>
        <w:rPr>
          <w:i w:val="0"/>
          <w:iCs/>
        </w:rPr>
        <w:t>Cadre, description et motivation</w:t>
      </w:r>
      <w:bookmarkEnd w:id="2"/>
    </w:p>
    <w:p w:rsidR="00903C4B" w:rsidRDefault="00E84E7F" w:rsidP="00E84E7F">
      <w:r>
        <w:t>Ce projet est réalisé dans le cadre de l’épreuve TPI (Travail Pratique Individuel) de fin de CFC d’informaticien.</w:t>
      </w:r>
    </w:p>
    <w:p w:rsidR="00E84E7F" w:rsidRDefault="00903C4B" w:rsidP="00E84E7F">
      <w:r>
        <w:t xml:space="preserve">L’objectif principal </w:t>
      </w:r>
      <w:r w:rsidR="00E84E7F">
        <w:t xml:space="preserve">de ce projet est de développer une application de gestion des </w:t>
      </w:r>
      <w:r>
        <w:t>commandes et de</w:t>
      </w:r>
      <w:r w:rsidR="00E84E7F">
        <w:t xml:space="preserve"> facturation </w:t>
      </w:r>
      <w:r>
        <w:t>pour</w:t>
      </w:r>
      <w:r w:rsidR="00E84E7F">
        <w:t xml:space="preserve"> restaurants </w:t>
      </w:r>
      <w:r>
        <w:t xml:space="preserve">sur </w:t>
      </w:r>
      <w:r w:rsidR="00FD6F5C">
        <w:t xml:space="preserve">des tablettes </w:t>
      </w:r>
      <w:r>
        <w:t xml:space="preserve">Android </w:t>
      </w:r>
      <w:r w:rsidR="00E84E7F">
        <w:t xml:space="preserve">à l’aide du </w:t>
      </w:r>
      <w:r>
        <w:t>langage</w:t>
      </w:r>
      <w:r w:rsidR="00E84E7F">
        <w:t xml:space="preserve"> de programmation C#</w:t>
      </w:r>
      <w:r>
        <w:t>.</w:t>
      </w:r>
    </w:p>
    <w:p w:rsidR="00903C4B" w:rsidRDefault="00903C4B" w:rsidP="00E84E7F">
      <w:r>
        <w:t>Le système de gestion de base de données de ce projet s’inspirera de la classe de gestion de base de données SQLITE de mon projet Pré-TPI.</w:t>
      </w:r>
    </w:p>
    <w:p w:rsidR="00903C4B" w:rsidRPr="00E84E7F" w:rsidRDefault="00903C4B" w:rsidP="00E84E7F">
      <w:r>
        <w:t>Le reste du projet sera développé à partir de 0.</w:t>
      </w:r>
    </w:p>
    <w:p w:rsidR="007C53D3" w:rsidRDefault="006E2C58" w:rsidP="00CF39A8">
      <w:pPr>
        <w:pStyle w:val="Titre2"/>
        <w:rPr>
          <w:i w:val="0"/>
          <w:iCs/>
        </w:rPr>
      </w:pPr>
      <w:bookmarkStart w:id="3" w:name="_Toc514252778"/>
      <w:r w:rsidRPr="00791020">
        <w:rPr>
          <w:i w:val="0"/>
          <w:iCs/>
        </w:rPr>
        <w:t>Organisation</w:t>
      </w:r>
      <w:bookmarkEnd w:id="3"/>
    </w:p>
    <w:p w:rsidR="00903C4B" w:rsidRPr="00903C4B" w:rsidRDefault="00903C4B" w:rsidP="00903C4B">
      <w:pPr>
        <w:rPr>
          <w:i/>
        </w:rPr>
      </w:pPr>
      <w:r w:rsidRPr="00903C4B">
        <w:rPr>
          <w:b/>
        </w:rPr>
        <w:t>Candidat</w:t>
      </w:r>
      <w:r>
        <w:t xml:space="preserve"> : M. Vincent </w:t>
      </w:r>
      <w:proofErr w:type="spellStart"/>
      <w:r>
        <w:t>Erbrich</w:t>
      </w:r>
      <w:proofErr w:type="spellEnd"/>
      <w:r>
        <w:t xml:space="preserve"> </w:t>
      </w:r>
      <w:r>
        <w:rPr>
          <w:i/>
        </w:rPr>
        <w:t>vincent.erbrich@cpnv.ch</w:t>
      </w:r>
    </w:p>
    <w:p w:rsidR="00903C4B" w:rsidRDefault="00903C4B" w:rsidP="00903C4B">
      <w:r w:rsidRPr="00903C4B">
        <w:rPr>
          <w:b/>
        </w:rPr>
        <w:t>Chef de Projet</w:t>
      </w:r>
      <w:r>
        <w:t xml:space="preserve"> : M. Pascal </w:t>
      </w:r>
      <w:proofErr w:type="spellStart"/>
      <w:r>
        <w:t>Benzonana</w:t>
      </w:r>
      <w:proofErr w:type="spellEnd"/>
      <w:r>
        <w:t xml:space="preserve"> </w:t>
      </w:r>
      <w:r w:rsidRPr="00903C4B">
        <w:rPr>
          <w:i/>
        </w:rPr>
        <w:t>pascal.benzonana@cpnv.ch</w:t>
      </w:r>
    </w:p>
    <w:p w:rsidR="00903C4B" w:rsidRPr="00903C4B" w:rsidRDefault="00903C4B" w:rsidP="00903C4B">
      <w:pPr>
        <w:rPr>
          <w:b/>
          <w:i/>
        </w:rPr>
      </w:pPr>
      <w:r w:rsidRPr="00903C4B">
        <w:rPr>
          <w:b/>
        </w:rPr>
        <w:t>Premier Expert :</w:t>
      </w:r>
      <w:r>
        <w:rPr>
          <w:b/>
        </w:rPr>
        <w:t xml:space="preserve"> </w:t>
      </w:r>
      <w:r w:rsidRPr="00903C4B">
        <w:t>M. Alain Roy</w:t>
      </w:r>
      <w:r>
        <w:t xml:space="preserve"> </w:t>
      </w:r>
      <w:r w:rsidRPr="00903C4B">
        <w:rPr>
          <w:i/>
        </w:rPr>
        <w:t>alain.roy@vd.oai.ch</w:t>
      </w:r>
    </w:p>
    <w:p w:rsidR="007C53D3" w:rsidRDefault="00903C4B" w:rsidP="00903C4B">
      <w:pPr>
        <w:rPr>
          <w:i/>
        </w:rPr>
      </w:pPr>
      <w:r w:rsidRPr="00903C4B">
        <w:rPr>
          <w:b/>
        </w:rPr>
        <w:t xml:space="preserve">Deuxième Expert : </w:t>
      </w:r>
      <w:r w:rsidRPr="00903C4B">
        <w:t xml:space="preserve">M. Laurent </w:t>
      </w:r>
      <w:proofErr w:type="spellStart"/>
      <w:r w:rsidRPr="00903C4B">
        <w:t>Ruchat</w:t>
      </w:r>
      <w:proofErr w:type="spellEnd"/>
      <w:r>
        <w:t xml:space="preserve"> </w:t>
      </w:r>
      <w:r w:rsidR="00835257" w:rsidRPr="0046354F">
        <w:rPr>
          <w:i/>
        </w:rPr>
        <w:t>laurentruchat@tupperware.com</w:t>
      </w:r>
    </w:p>
    <w:p w:rsidR="00DB3EA2" w:rsidRDefault="00DB3EA2" w:rsidP="00DB3EA2">
      <w:pPr>
        <w:pStyle w:val="Titre2"/>
      </w:pPr>
      <w:bookmarkStart w:id="4" w:name="_Toc514252779"/>
      <w:r>
        <w:t>Discussion Initiale avec M. Roy</w:t>
      </w:r>
      <w:bookmarkEnd w:id="4"/>
    </w:p>
    <w:p w:rsidR="00DB3EA2" w:rsidRDefault="00DB3EA2" w:rsidP="00DB3EA2">
      <w:r>
        <w:t>Lors de la conférence avec M. Roy le 08.05 qui à durée approximativement 40 minutes, les points suivants sont ressortis :</w:t>
      </w:r>
    </w:p>
    <w:p w:rsidR="00DB3EA2" w:rsidRDefault="00B909FE" w:rsidP="00DB3EA2">
      <w:pPr>
        <w:numPr>
          <w:ilvl w:val="0"/>
          <w:numId w:val="28"/>
        </w:numPr>
      </w:pPr>
      <w:r>
        <w:t>La planification initiale doit être rendue le jour même.</w:t>
      </w:r>
    </w:p>
    <w:p w:rsidR="00B909FE" w:rsidRDefault="00B909FE" w:rsidP="00DB3EA2">
      <w:pPr>
        <w:numPr>
          <w:ilvl w:val="0"/>
          <w:numId w:val="28"/>
        </w:numPr>
      </w:pPr>
      <w:r>
        <w:t>La planification doit être effectuée au format Gantt et contenir 15-20 tâches.</w:t>
      </w:r>
    </w:p>
    <w:p w:rsidR="00B909FE" w:rsidRDefault="00B909FE" w:rsidP="00DB3EA2">
      <w:pPr>
        <w:numPr>
          <w:ilvl w:val="0"/>
          <w:numId w:val="28"/>
        </w:numPr>
      </w:pPr>
      <w:r>
        <w:t>Les rendus de la documentation et du journal de bord doivent être effectués les mercredis et vendredis,</w:t>
      </w:r>
    </w:p>
    <w:p w:rsidR="00B909FE" w:rsidRDefault="00B909FE" w:rsidP="00DB3EA2">
      <w:pPr>
        <w:numPr>
          <w:ilvl w:val="0"/>
          <w:numId w:val="28"/>
        </w:numPr>
      </w:pPr>
      <w:r>
        <w:t xml:space="preserve">Les rendus doivent être au format </w:t>
      </w:r>
      <w:proofErr w:type="spellStart"/>
      <w:r>
        <w:t>pdf</w:t>
      </w:r>
      <w:proofErr w:type="spellEnd"/>
    </w:p>
    <w:p w:rsidR="00B909FE" w:rsidRPr="00DB3EA2" w:rsidRDefault="00B909FE" w:rsidP="00DB3EA2">
      <w:pPr>
        <w:numPr>
          <w:ilvl w:val="0"/>
          <w:numId w:val="28"/>
        </w:numPr>
      </w:pPr>
      <w:r>
        <w:t>Les acronymes doivent être expliquées et les sources notées.</w:t>
      </w:r>
    </w:p>
    <w:p w:rsidR="00835257" w:rsidRDefault="00835257" w:rsidP="00835257">
      <w:pPr>
        <w:pStyle w:val="Titre2"/>
      </w:pPr>
      <w:bookmarkStart w:id="5" w:name="_Toc514252780"/>
      <w:r>
        <w:t>Clarifications sur la nomenclature</w:t>
      </w:r>
      <w:bookmarkEnd w:id="5"/>
    </w:p>
    <w:p w:rsidR="00835257" w:rsidRDefault="00835257" w:rsidP="00835257">
      <w:r>
        <w:t>La distinction entre le client, la personne qui demande des services au restaurant et le client informatique qui utilise des services fournis par le serveur informatique.</w:t>
      </w:r>
    </w:p>
    <w:p w:rsidR="00835257" w:rsidRDefault="00835257" w:rsidP="00835257">
      <w:r>
        <w:t>Dans le cadre de ce projet, j’appellerais la personne cliente « </w:t>
      </w:r>
      <w:r w:rsidRPr="00835257">
        <w:rPr>
          <w:b/>
        </w:rPr>
        <w:t>acheteur</w:t>
      </w:r>
      <w:r>
        <w:t> ».</w:t>
      </w:r>
    </w:p>
    <w:p w:rsidR="00835257" w:rsidRDefault="00835257" w:rsidP="00835257">
      <w:r>
        <w:t>Le client informatique gardera le nom de « </w:t>
      </w:r>
      <w:r w:rsidRPr="00835257">
        <w:rPr>
          <w:b/>
        </w:rPr>
        <w:t>client</w:t>
      </w:r>
      <w:r>
        <w:t> »</w:t>
      </w:r>
    </w:p>
    <w:p w:rsidR="00835257" w:rsidRDefault="00835257" w:rsidP="00835257"/>
    <w:p w:rsidR="00835257" w:rsidRDefault="00835257" w:rsidP="00835257">
      <w:r>
        <w:t>La distinction entre le serveur informatique et le serveur qui viens prendre les commandes et apporter les menus/tablettes et plats peut également porter à confusion.</w:t>
      </w:r>
    </w:p>
    <w:p w:rsidR="00835257" w:rsidRDefault="00835257" w:rsidP="00835257">
      <w:r>
        <w:t>Le serveur informatique gardera le nom de « </w:t>
      </w:r>
      <w:r w:rsidRPr="00835257">
        <w:rPr>
          <w:b/>
        </w:rPr>
        <w:t>serveur</w:t>
      </w:r>
      <w:r>
        <w:t> » et le serveur employé du restaurant sera appelé « </w:t>
      </w:r>
      <w:r w:rsidRPr="00835257">
        <w:rPr>
          <w:b/>
        </w:rPr>
        <w:t>assistant</w:t>
      </w:r>
      <w:r>
        <w:t xml:space="preserve"> » </w:t>
      </w:r>
    </w:p>
    <w:p w:rsidR="00835257" w:rsidRPr="00835257" w:rsidRDefault="00835257" w:rsidP="00835257">
      <w:r>
        <w:t>Veuillez noter que cette décision n’avait pas encore été entreprise lors de la rédaction de la planification initiale.</w:t>
      </w:r>
    </w:p>
    <w:p w:rsidR="006E2C58" w:rsidRDefault="006E2C58" w:rsidP="006E2C58">
      <w:pPr>
        <w:pStyle w:val="Titre2"/>
        <w:rPr>
          <w:i w:val="0"/>
          <w:iCs/>
        </w:rPr>
      </w:pPr>
      <w:bookmarkStart w:id="6" w:name="_Toc514252781"/>
      <w:r w:rsidRPr="00791020">
        <w:rPr>
          <w:i w:val="0"/>
          <w:iCs/>
        </w:rPr>
        <w:lastRenderedPageBreak/>
        <w:t>Objectifs</w:t>
      </w:r>
      <w:r w:rsidR="00903C4B">
        <w:rPr>
          <w:i w:val="0"/>
          <w:iCs/>
        </w:rPr>
        <w:t xml:space="preserve"> / Uses Cases)</w:t>
      </w:r>
      <w:bookmarkEnd w:id="6"/>
    </w:p>
    <w:p w:rsidR="00F928D5" w:rsidRPr="00F928D5" w:rsidRDefault="00F928D5" w:rsidP="00F928D5">
      <w:r>
        <w:t xml:space="preserve">Vous trouverez ci-dessous la liste des objectifs </w:t>
      </w:r>
      <w:r w:rsidR="00FD6F5C">
        <w:t>du projet basé</w:t>
      </w:r>
      <w:r>
        <w:t xml:space="preserve"> sur le</w:t>
      </w:r>
      <w:r w:rsidR="00FD6F5C">
        <w:t xml:space="preserve"> point 6 du</w:t>
      </w:r>
      <w:r>
        <w:t xml:space="preserve"> cahier des charges.</w:t>
      </w:r>
      <w:r w:rsidR="00730BA7">
        <w:t xml:space="preserve"> Ces derniers sont susceptibles d’être revus après ou pendant l’analyse.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9"/>
        <w:gridCol w:w="6701"/>
      </w:tblGrid>
      <w:tr w:rsidR="00F928D5" w:rsidTr="005409FD">
        <w:tc>
          <w:tcPr>
            <w:tcW w:w="2376" w:type="dxa"/>
            <w:shd w:val="clear" w:color="auto" w:fill="auto"/>
          </w:tcPr>
          <w:p w:rsidR="00F928D5" w:rsidRPr="005409FD" w:rsidRDefault="00F928D5" w:rsidP="00903C4B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834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’ACHETEUR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</w:t>
            </w:r>
            <w:r w:rsidRPr="00F928D5">
              <w:t>01</w:t>
            </w:r>
          </w:p>
        </w:tc>
        <w:tc>
          <w:tcPr>
            <w:tcW w:w="6834" w:type="dxa"/>
            <w:shd w:val="clear" w:color="auto" w:fill="auto"/>
          </w:tcPr>
          <w:p w:rsidR="00F928D5" w:rsidRPr="00F928D5" w:rsidRDefault="00F928D5" w:rsidP="00F928D5">
            <w:r>
              <w:t>Consulter la carte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CUSTOMER02</w:t>
            </w:r>
          </w:p>
        </w:tc>
        <w:tc>
          <w:tcPr>
            <w:tcW w:w="6834" w:type="dxa"/>
            <w:shd w:val="clear" w:color="auto" w:fill="auto"/>
          </w:tcPr>
          <w:p w:rsidR="00F928D5" w:rsidRDefault="00F928D5" w:rsidP="00903C4B">
            <w:r>
              <w:t>Choisir ses plats et enregistrer sa commande</w:t>
            </w:r>
          </w:p>
        </w:tc>
      </w:tr>
    </w:tbl>
    <w:p w:rsidR="00903C4B" w:rsidRDefault="00903C4B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6702"/>
      </w:tblGrid>
      <w:tr w:rsidR="00F928D5" w:rsidTr="0041447F">
        <w:tc>
          <w:tcPr>
            <w:tcW w:w="2358" w:type="dxa"/>
            <w:shd w:val="clear" w:color="auto" w:fill="auto"/>
          </w:tcPr>
          <w:p w:rsidR="00F928D5" w:rsidRPr="005409FD" w:rsidRDefault="00F928D5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2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’ASSISTANT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41447F">
        <w:tc>
          <w:tcPr>
            <w:tcW w:w="2358" w:type="dxa"/>
            <w:shd w:val="clear" w:color="auto" w:fill="auto"/>
          </w:tcPr>
          <w:p w:rsidR="00F928D5" w:rsidRPr="00F928D5" w:rsidRDefault="00F928D5" w:rsidP="005409FD">
            <w:r>
              <w:t>ASSISTANT</w:t>
            </w:r>
            <w:r w:rsidRPr="00F928D5">
              <w:t>01</w:t>
            </w:r>
          </w:p>
        </w:tc>
        <w:tc>
          <w:tcPr>
            <w:tcW w:w="6702" w:type="dxa"/>
            <w:shd w:val="clear" w:color="auto" w:fill="auto"/>
          </w:tcPr>
          <w:p w:rsidR="00F928D5" w:rsidRPr="00F928D5" w:rsidRDefault="00FD6F5C" w:rsidP="005409FD">
            <w:r>
              <w:t>Préparer la tablette à l’utilisation pour le client</w:t>
            </w:r>
            <w:r w:rsidR="00730BA7">
              <w:t xml:space="preserve"> ou le serveur</w:t>
            </w:r>
          </w:p>
        </w:tc>
      </w:tr>
      <w:tr w:rsidR="00F672FC" w:rsidTr="0041447F">
        <w:tc>
          <w:tcPr>
            <w:tcW w:w="2358" w:type="dxa"/>
            <w:shd w:val="clear" w:color="auto" w:fill="auto"/>
          </w:tcPr>
          <w:p w:rsidR="00F672FC" w:rsidRDefault="00F672FC" w:rsidP="005409FD">
            <w:r>
              <w:t>ASSISTANT02</w:t>
            </w:r>
          </w:p>
        </w:tc>
        <w:tc>
          <w:tcPr>
            <w:tcW w:w="6702" w:type="dxa"/>
            <w:shd w:val="clear" w:color="auto" w:fill="auto"/>
          </w:tcPr>
          <w:p w:rsidR="00F672FC" w:rsidRDefault="00F672FC" w:rsidP="005409FD">
            <w:r>
              <w:t>Reconfigurer la tablette à l’utilisation de la cuisine ou de l’assistant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Pr="00F928D5" w:rsidRDefault="00FD6F5C" w:rsidP="00FD6F5C">
            <w:r>
              <w:t>ASSISTANT0</w:t>
            </w:r>
            <w:r w:rsidR="00F672FC">
              <w:t>3</w:t>
            </w:r>
          </w:p>
        </w:tc>
        <w:tc>
          <w:tcPr>
            <w:tcW w:w="6702" w:type="dxa"/>
            <w:shd w:val="clear" w:color="auto" w:fill="auto"/>
          </w:tcPr>
          <w:p w:rsidR="00FD6F5C" w:rsidRPr="00F928D5" w:rsidRDefault="0007018E" w:rsidP="00FD6F5C">
            <w:r>
              <w:t>E</w:t>
            </w:r>
            <w:r w:rsidR="00FD6F5C">
              <w:t>nregistrer la commande du client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Default="00F672FC" w:rsidP="00FD6F5C">
            <w:r>
              <w:t>ASSISTANT04</w:t>
            </w:r>
          </w:p>
        </w:tc>
        <w:tc>
          <w:tcPr>
            <w:tcW w:w="6702" w:type="dxa"/>
            <w:shd w:val="clear" w:color="auto" w:fill="auto"/>
          </w:tcPr>
          <w:p w:rsidR="000D4B26" w:rsidRDefault="0090157B" w:rsidP="00FD6F5C">
            <w:r>
              <w:t xml:space="preserve">Gérer la livraison des commandes </w:t>
            </w:r>
          </w:p>
        </w:tc>
      </w:tr>
      <w:tr w:rsidR="000D4B26" w:rsidTr="0041447F">
        <w:tc>
          <w:tcPr>
            <w:tcW w:w="2358" w:type="dxa"/>
            <w:shd w:val="clear" w:color="auto" w:fill="auto"/>
          </w:tcPr>
          <w:p w:rsidR="000D4B26" w:rsidRDefault="00F672FC" w:rsidP="00FD6F5C">
            <w:r>
              <w:t>ASSISTANT05</w:t>
            </w:r>
          </w:p>
        </w:tc>
        <w:tc>
          <w:tcPr>
            <w:tcW w:w="6702" w:type="dxa"/>
            <w:shd w:val="clear" w:color="auto" w:fill="auto"/>
          </w:tcPr>
          <w:p w:rsidR="000D4B26" w:rsidRDefault="0041447F" w:rsidP="00FD6F5C">
            <w:r>
              <w:t>Gérer la facturation</w:t>
            </w:r>
          </w:p>
        </w:tc>
      </w:tr>
    </w:tbl>
    <w:p w:rsidR="00F928D5" w:rsidRDefault="00F928D5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FD6F5C" w:rsidTr="0007018E">
        <w:tc>
          <w:tcPr>
            <w:tcW w:w="2353" w:type="dxa"/>
            <w:shd w:val="clear" w:color="auto" w:fill="auto"/>
          </w:tcPr>
          <w:p w:rsidR="00FD6F5C" w:rsidRPr="005409FD" w:rsidRDefault="00FD6F5C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FD6F5C" w:rsidRPr="005409FD" w:rsidRDefault="00FD6F5C" w:rsidP="00FD6F5C">
            <w:pPr>
              <w:rPr>
                <w:b/>
              </w:rPr>
            </w:pPr>
            <w:r w:rsidRPr="005409FD">
              <w:rPr>
                <w:b/>
              </w:rPr>
              <w:t>La CUISINE utilise le programme pour :</w:t>
            </w:r>
          </w:p>
        </w:tc>
      </w:tr>
      <w:tr w:rsidR="00FD6F5C" w:rsidTr="0007018E">
        <w:tc>
          <w:tcPr>
            <w:tcW w:w="2353" w:type="dxa"/>
            <w:shd w:val="clear" w:color="auto" w:fill="auto"/>
          </w:tcPr>
          <w:p w:rsidR="00FD6F5C" w:rsidRPr="00F928D5" w:rsidRDefault="00FD6F5C" w:rsidP="005409FD">
            <w:r>
              <w:t>KITCHEN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FD6F5C" w:rsidRPr="00F928D5" w:rsidRDefault="0007018E" w:rsidP="005409FD">
            <w:r>
              <w:t xml:space="preserve">Gérer les commandes de solides </w:t>
            </w:r>
            <w:r w:rsidR="00BA2D49">
              <w:t>en cours.</w:t>
            </w:r>
          </w:p>
        </w:tc>
      </w:tr>
    </w:tbl>
    <w:p w:rsidR="00FD6F5C" w:rsidRDefault="00FD6F5C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07018E" w:rsidTr="000B1DF2">
        <w:tc>
          <w:tcPr>
            <w:tcW w:w="2353" w:type="dxa"/>
            <w:shd w:val="clear" w:color="auto" w:fill="auto"/>
          </w:tcPr>
          <w:p w:rsidR="0007018E" w:rsidRPr="005409FD" w:rsidRDefault="0007018E" w:rsidP="000B1DF2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07018E" w:rsidRPr="005409FD" w:rsidRDefault="0007018E" w:rsidP="000B1DF2">
            <w:pPr>
              <w:rPr>
                <w:b/>
              </w:rPr>
            </w:pPr>
            <w:r w:rsidRPr="005409FD">
              <w:rPr>
                <w:b/>
              </w:rPr>
              <w:t>La CUISINE</w:t>
            </w:r>
            <w:r>
              <w:rPr>
                <w:b/>
              </w:rPr>
              <w:t xml:space="preserve"> ou l’ASSISTANT</w:t>
            </w:r>
            <w:r w:rsidRPr="005409FD">
              <w:rPr>
                <w:b/>
              </w:rPr>
              <w:t xml:space="preserve"> utilise le programme pour :</w:t>
            </w:r>
          </w:p>
        </w:tc>
      </w:tr>
      <w:tr w:rsidR="0007018E" w:rsidTr="000B1DF2">
        <w:tc>
          <w:tcPr>
            <w:tcW w:w="2353" w:type="dxa"/>
            <w:shd w:val="clear" w:color="auto" w:fill="auto"/>
          </w:tcPr>
          <w:p w:rsidR="0007018E" w:rsidRPr="00F928D5" w:rsidRDefault="0007018E" w:rsidP="000B1DF2">
            <w:r>
              <w:t>STAFF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07018E" w:rsidRPr="00F928D5" w:rsidRDefault="0007018E" w:rsidP="000B1DF2">
            <w:r>
              <w:t>Changer le mot de passe général.</w:t>
            </w:r>
          </w:p>
        </w:tc>
      </w:tr>
    </w:tbl>
    <w:p w:rsidR="0007018E" w:rsidRPr="00903C4B" w:rsidRDefault="0007018E" w:rsidP="00903C4B"/>
    <w:p w:rsidR="007C53D3" w:rsidRDefault="007C53D3" w:rsidP="00AA0785">
      <w:pPr>
        <w:pStyle w:val="Titre2"/>
        <w:rPr>
          <w:i w:val="0"/>
          <w:iCs/>
        </w:rPr>
      </w:pPr>
      <w:bookmarkStart w:id="7" w:name="_Toc514252782"/>
      <w:r w:rsidRPr="00791020">
        <w:rPr>
          <w:i w:val="0"/>
          <w:iCs/>
        </w:rPr>
        <w:t>Planification</w:t>
      </w:r>
      <w:r w:rsidR="00E63311" w:rsidRPr="00791020">
        <w:rPr>
          <w:i w:val="0"/>
          <w:iCs/>
        </w:rPr>
        <w:t xml:space="preserve"> initiale</w:t>
      </w:r>
      <w:bookmarkEnd w:id="7"/>
    </w:p>
    <w:p w:rsidR="00A74BCC" w:rsidRDefault="00A74BCC" w:rsidP="00A74BCC">
      <w:r>
        <w:t>La planification initiale a été réalisée en format Gantt avec MS Project.</w:t>
      </w:r>
    </w:p>
    <w:p w:rsidR="00A74BCC" w:rsidRPr="00A74BCC" w:rsidRDefault="00A74BCC" w:rsidP="00A74BCC">
      <w:r>
        <w:t>Une copie complète est mi</w:t>
      </w:r>
      <w:r w:rsidR="00B909FE">
        <w:t>se à disposition en .</w:t>
      </w:r>
      <w:proofErr w:type="spellStart"/>
      <w:r w:rsidR="00B909FE">
        <w:t>pdf</w:t>
      </w:r>
      <w:proofErr w:type="spellEnd"/>
      <w:r>
        <w:t xml:space="preserve"> dans les annexes.</w:t>
      </w: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7"/>
        <w:gridCol w:w="774"/>
        <w:gridCol w:w="859"/>
        <w:gridCol w:w="859"/>
        <w:gridCol w:w="2501"/>
      </w:tblGrid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730BA7" w:rsidRPr="00730BA7" w:rsidRDefault="00730BA7" w:rsidP="00730BA7">
            <w:pPr>
              <w:rPr>
                <w:rFonts w:cs="Segoe UI"/>
                <w:sz w:val="16"/>
                <w:szCs w:val="18"/>
                <w:lang w:val="fr-CH" w:eastAsia="fr-CH"/>
              </w:rPr>
            </w:pPr>
            <w:r w:rsidRPr="00730BA7">
              <w:rPr>
                <w:rFonts w:cs="Segoe UI"/>
                <w:color w:val="363636"/>
                <w:sz w:val="16"/>
                <w:szCs w:val="18"/>
                <w:shd w:val="clear" w:color="auto" w:fill="DFE3E8"/>
                <w:lang w:val="fr-CH" w:eastAsia="fr-CH"/>
              </w:rPr>
              <w:t>Nom de la tâche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730BA7" w:rsidRPr="00730BA7" w:rsidRDefault="00730BA7" w:rsidP="00730BA7">
            <w:pPr>
              <w:rPr>
                <w:rFonts w:cs="Segoe UI"/>
                <w:sz w:val="16"/>
                <w:szCs w:val="18"/>
                <w:lang w:val="fr-CH" w:eastAsia="fr-CH"/>
              </w:rPr>
            </w:pPr>
            <w:r w:rsidRPr="00730BA7">
              <w:rPr>
                <w:rFonts w:cs="Segoe UI"/>
                <w:color w:val="363636"/>
                <w:sz w:val="16"/>
                <w:szCs w:val="18"/>
                <w:shd w:val="clear" w:color="auto" w:fill="DFE3E8"/>
                <w:lang w:val="fr-CH" w:eastAsia="fr-CH"/>
              </w:rPr>
              <w:t>Durée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730BA7" w:rsidRPr="00730BA7" w:rsidRDefault="00730BA7" w:rsidP="00730BA7">
            <w:pPr>
              <w:rPr>
                <w:rFonts w:cs="Segoe UI"/>
                <w:sz w:val="16"/>
                <w:szCs w:val="18"/>
                <w:lang w:val="fr-CH" w:eastAsia="fr-CH"/>
              </w:rPr>
            </w:pPr>
            <w:r w:rsidRPr="00730BA7">
              <w:rPr>
                <w:rFonts w:cs="Segoe UI"/>
                <w:color w:val="363636"/>
                <w:sz w:val="16"/>
                <w:szCs w:val="18"/>
                <w:shd w:val="clear" w:color="auto" w:fill="DFE3E8"/>
                <w:lang w:val="fr-CH" w:eastAsia="fr-CH"/>
              </w:rPr>
              <w:t>Début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730BA7" w:rsidRPr="00730BA7" w:rsidRDefault="00730BA7" w:rsidP="00730BA7">
            <w:pPr>
              <w:rPr>
                <w:rFonts w:cs="Segoe UI"/>
                <w:sz w:val="16"/>
                <w:szCs w:val="18"/>
                <w:lang w:val="fr-CH" w:eastAsia="fr-CH"/>
              </w:rPr>
            </w:pPr>
            <w:r w:rsidRPr="00730BA7">
              <w:rPr>
                <w:rFonts w:cs="Segoe UI"/>
                <w:color w:val="363636"/>
                <w:sz w:val="16"/>
                <w:szCs w:val="18"/>
                <w:shd w:val="clear" w:color="auto" w:fill="DFE3E8"/>
                <w:lang w:val="fr-CH" w:eastAsia="fr-CH"/>
              </w:rPr>
              <w:t>Fin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730BA7" w:rsidRPr="00730BA7" w:rsidRDefault="00730BA7" w:rsidP="00730BA7">
            <w:pPr>
              <w:rPr>
                <w:rFonts w:cs="Segoe UI"/>
                <w:sz w:val="16"/>
                <w:szCs w:val="18"/>
                <w:lang w:val="fr-CH" w:eastAsia="fr-CH"/>
              </w:rPr>
            </w:pPr>
            <w:r w:rsidRPr="00730BA7">
              <w:rPr>
                <w:rFonts w:cs="Segoe UI"/>
                <w:color w:val="363636"/>
                <w:sz w:val="16"/>
                <w:szCs w:val="18"/>
                <w:shd w:val="clear" w:color="auto" w:fill="DFE3E8"/>
                <w:lang w:val="fr-CH" w:eastAsia="fr-CH"/>
              </w:rPr>
              <w:t>Prédécesseurs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Début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0 jour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08.05.18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08.05.18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Analyse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4.04 jours?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Mar 08.05.18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Jeu 17.05.18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Rédaction de la planification initiale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08.05.18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08.05.18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Rédaction des objectifs de base (Use Cases) et début de la rédaction de la documentation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09.05.18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09.05.18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3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Maquettage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5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09.05.18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15.05.18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4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Rédaction des Scénarios et établissement de la stratégie de tests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15.05.18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15.05.18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5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Création du Modèle </w:t>
            </w:r>
            <w:r w:rsidR="00A74BCC"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Conceptuel</w:t>
            </w: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des Données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17.05.18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17.05.18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6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Conception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0.71 jour?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Création du Modèle </w:t>
            </w:r>
            <w:r w:rsidR="00A74BCC"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Conceptuel</w:t>
            </w: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des Données et définition de l'environnement de travail dans la documentation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5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7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Réalisation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5.57 jours?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Jeu 31.05.18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Mise en ligne de la base de données ou création de celle-ci en local (à décider)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2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18.05.18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22.05.18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9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 xml:space="preserve">   Réalisation de la classe de gestion de la DB (Côté client + cuisine)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0.71 jour?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Mar 22.05.18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Mer 23.05.18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   Réalisation de la méthode de </w:t>
            </w:r>
            <w:r w:rsidR="00A74BCC"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connexion</w:t>
            </w: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au serveur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mysql</w:t>
            </w:r>
            <w:proofErr w:type="spellEnd"/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22.05.18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23.05.18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11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lastRenderedPageBreak/>
              <w:t xml:space="preserve">      Réalisation de la méthode d'</w:t>
            </w:r>
            <w:r w:rsidR="00A74BCC"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exécution</w:t>
            </w: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des requêtes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2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23.05.18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23.05.18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13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Réalisation de la classe de login et de sa méthode de vérification du mot de passe. Implémentation de cette dernière dans l'interface utilisateur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5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23.05.18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24.05.18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12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Réalisation du système de passage de commandes (Tablette client)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10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24.05.18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25.05.18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15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Réalisation du côté cuisine de l'application (affichage commandes, validation de la complétion de la commande)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10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25.05.18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30.05.18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16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Création du côté serveur de l'application (modification des commandes, génération du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pdf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de facture)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7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Mer 30.05.18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31.05.18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17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Tests (les tests unitaires et d'intégration seront effectuées pendant la réalisation et son compté dans le planning de ces dernières)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1 jour?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Jeu 31.05.18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b/>
                <w:bCs/>
                <w:color w:val="000000"/>
                <w:sz w:val="16"/>
                <w:szCs w:val="22"/>
                <w:lang w:val="fr-CH" w:eastAsia="fr-CH"/>
              </w:rPr>
              <w:t xml:space="preserve"> 01.06.18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Tests de la complétion de chaque scénario et documentation des erreurs restantes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4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31.05.18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01.06.18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18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  Test de l'utilisation de l'application par des personnes non informaticiennes (Tests système)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3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01.06.18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01.06.18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20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Conclusion de la documentation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5 </w:t>
            </w: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hr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?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proofErr w:type="spellStart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Ven</w:t>
            </w:r>
            <w:proofErr w:type="spellEnd"/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 xml:space="preserve"> 01.06.18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Mar 05.06.18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21</w:t>
            </w:r>
          </w:p>
        </w:tc>
      </w:tr>
      <w:tr w:rsidR="00730BA7" w:rsidRPr="00730BA7" w:rsidTr="00730BA7">
        <w:tc>
          <w:tcPr>
            <w:tcW w:w="81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Fin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0 jour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07.06.18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Jeu 07.06.18</w:t>
            </w:r>
          </w:p>
        </w:tc>
        <w:tc>
          <w:tcPr>
            <w:tcW w:w="454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730BA7" w:rsidRPr="00730BA7" w:rsidRDefault="00730BA7" w:rsidP="00730BA7">
            <w:pPr>
              <w:rPr>
                <w:rFonts w:ascii="Calibri" w:hAnsi="Calibri"/>
                <w:sz w:val="16"/>
                <w:szCs w:val="22"/>
                <w:lang w:val="fr-CH" w:eastAsia="fr-CH"/>
              </w:rPr>
            </w:pPr>
            <w:r w:rsidRPr="00730BA7">
              <w:rPr>
                <w:rFonts w:ascii="Calibri" w:hAnsi="Calibri"/>
                <w:color w:val="000000"/>
                <w:sz w:val="16"/>
                <w:szCs w:val="22"/>
                <w:lang w:val="fr-CH" w:eastAsia="fr-CH"/>
              </w:rPr>
              <w:t>22</w:t>
            </w:r>
          </w:p>
        </w:tc>
      </w:tr>
    </w:tbl>
    <w:p w:rsidR="00C67F04" w:rsidRDefault="00C67F04" w:rsidP="006A4BA9">
      <w:pPr>
        <w:pStyle w:val="Titre2"/>
      </w:pPr>
      <w:bookmarkStart w:id="8" w:name="_Toc514252783"/>
      <w:r>
        <w:t>Planification actuelle</w:t>
      </w:r>
      <w:bookmarkEnd w:id="8"/>
    </w:p>
    <w:p w:rsidR="00C67F04" w:rsidRDefault="00C67F04" w:rsidP="009A41D9">
      <w:pPr>
        <w:pStyle w:val="Titre3"/>
      </w:pPr>
      <w:bookmarkStart w:id="9" w:name="_Toc514252784"/>
      <w:r>
        <w:t>Modification</w:t>
      </w:r>
      <w:r w:rsidR="009A41D9">
        <w:t>s</w:t>
      </w:r>
      <w:r>
        <w:t xml:space="preserve"> du 15.05</w:t>
      </w:r>
      <w:bookmarkEnd w:id="9"/>
    </w:p>
    <w:p w:rsidR="00C67F04" w:rsidRDefault="009A41D9" w:rsidP="00C67F04">
      <w:r>
        <w:t>Des tâches quotidiennes ont été ajoutées pour planifier la rédaction quotidienne de la documentation et du journal de travail.</w:t>
      </w:r>
    </w:p>
    <w:p w:rsidR="009A41D9" w:rsidRDefault="009A41D9" w:rsidP="00C67F04">
      <w:pPr>
        <w:rPr>
          <w:noProof/>
          <w:lang w:val="fr-CH" w:eastAsia="fr-CH"/>
        </w:rPr>
      </w:pPr>
    </w:p>
    <w:p w:rsidR="009A41D9" w:rsidRDefault="009A41D9" w:rsidP="00C67F04">
      <w:pPr>
        <w:rPr>
          <w:noProof/>
          <w:lang w:val="fr-CH" w:eastAsia="fr-CH"/>
        </w:rPr>
      </w:pPr>
    </w:p>
    <w:p w:rsidR="009A41D9" w:rsidRDefault="009A41D9" w:rsidP="00C67F04">
      <w:r>
        <w:rPr>
          <w:noProof/>
          <w:lang w:val="fr-CH" w:eastAsia="fr-CH"/>
        </w:rPr>
        <w:lastRenderedPageBreak/>
        <w:drawing>
          <wp:inline distT="0" distB="0" distL="0" distR="0">
            <wp:extent cx="7277935" cy="5610225"/>
            <wp:effectExtent l="0" t="4445" r="0" b="0"/>
            <wp:docPr id="233" name="Imag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lanif_15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5568"/>
                    <a:stretch/>
                  </pic:blipFill>
                  <pic:spPr bwMode="auto">
                    <a:xfrm rot="5400000">
                      <a:off x="0" y="0"/>
                      <a:ext cx="7375083" cy="5685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1D9" w:rsidRDefault="009A41D9" w:rsidP="00C67F04">
      <w:pPr>
        <w:rPr>
          <w:noProof/>
          <w:lang w:val="fr-CH" w:eastAsia="fr-CH"/>
        </w:rPr>
      </w:pPr>
    </w:p>
    <w:p w:rsidR="009A41D9" w:rsidRDefault="009A41D9" w:rsidP="00C67F04">
      <w:r>
        <w:rPr>
          <w:noProof/>
          <w:lang w:val="fr-CH" w:eastAsia="fr-CH"/>
        </w:rPr>
        <w:lastRenderedPageBreak/>
        <w:drawing>
          <wp:inline distT="0" distB="0" distL="0" distR="0">
            <wp:extent cx="8170424" cy="5982151"/>
            <wp:effectExtent l="8255" t="0" r="0" b="0"/>
            <wp:docPr id="234" name="Imag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lanif_1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7"/>
                    <a:stretch/>
                  </pic:blipFill>
                  <pic:spPr bwMode="auto">
                    <a:xfrm rot="5400000">
                      <a:off x="0" y="0"/>
                      <a:ext cx="8190863" cy="599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1D9" w:rsidRDefault="009A41D9" w:rsidP="00C67F04">
      <w:r>
        <w:br w:type="page"/>
      </w:r>
    </w:p>
    <w:p w:rsidR="00C67F04" w:rsidRDefault="00C67F04" w:rsidP="009A41D9">
      <w:pPr>
        <w:pStyle w:val="Titre3"/>
      </w:pPr>
      <w:bookmarkStart w:id="10" w:name="_Toc514252785"/>
      <w:r>
        <w:lastRenderedPageBreak/>
        <w:t>Modification</w:t>
      </w:r>
      <w:r>
        <w:t xml:space="preserve"> du 16</w:t>
      </w:r>
      <w:r>
        <w:t>.05</w:t>
      </w:r>
      <w:bookmarkEnd w:id="10"/>
    </w:p>
    <w:p w:rsidR="009A41D9" w:rsidRPr="009A41D9" w:rsidRDefault="009A41D9" w:rsidP="00C67F04">
      <w:r>
        <w:t>La tâche de rédaction des scénarios a été prolongée.</w:t>
      </w:r>
    </w:p>
    <w:p w:rsidR="009A41D9" w:rsidRDefault="009A41D9" w:rsidP="00C67F04">
      <w:r>
        <w:rPr>
          <w:noProof/>
          <w:lang w:val="fr-CH" w:eastAsia="fr-CH"/>
        </w:rPr>
        <w:drawing>
          <wp:inline distT="0" distB="0" distL="0" distR="0">
            <wp:extent cx="7425808" cy="5848194"/>
            <wp:effectExtent l="7937" t="0" r="0" b="0"/>
            <wp:docPr id="235" name="Imag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lanif_1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6587"/>
                    <a:stretch/>
                  </pic:blipFill>
                  <pic:spPr bwMode="auto">
                    <a:xfrm rot="5400000">
                      <a:off x="0" y="0"/>
                      <a:ext cx="7450347" cy="586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1D9" w:rsidRDefault="009A41D9" w:rsidP="00C67F04">
      <w:pPr>
        <w:rPr>
          <w:noProof/>
          <w:lang w:val="fr-CH" w:eastAsia="fr-CH"/>
        </w:rPr>
      </w:pPr>
    </w:p>
    <w:p w:rsidR="009A41D9" w:rsidRPr="00C67F04" w:rsidRDefault="009A41D9" w:rsidP="00C67F04">
      <w:r>
        <w:rPr>
          <w:noProof/>
          <w:lang w:val="fr-CH" w:eastAsia="fr-CH"/>
        </w:rPr>
        <w:lastRenderedPageBreak/>
        <w:drawing>
          <wp:inline distT="0" distB="0" distL="0" distR="0">
            <wp:extent cx="7924476" cy="5781176"/>
            <wp:effectExtent l="4763" t="0" r="5397" b="5398"/>
            <wp:docPr id="236" name="Imag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lanif_16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35"/>
                    <a:stretch/>
                  </pic:blipFill>
                  <pic:spPr bwMode="auto">
                    <a:xfrm rot="5400000">
                      <a:off x="0" y="0"/>
                      <a:ext cx="7944841" cy="579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BA9" w:rsidRDefault="006A4BA9" w:rsidP="006A4BA9">
      <w:pPr>
        <w:pStyle w:val="Titre2"/>
      </w:pPr>
      <w:bookmarkStart w:id="11" w:name="_Toc514252786"/>
      <w:r>
        <w:t>Emplacement des documents et de la source</w:t>
      </w:r>
      <w:bookmarkEnd w:id="11"/>
    </w:p>
    <w:p w:rsidR="00CC4F6D" w:rsidRDefault="006A4BA9" w:rsidP="006A4BA9">
      <w:r>
        <w:t xml:space="preserve">Un dépôt GitHub qui contiendra l’ensemble des documents et la source du projet a été </w:t>
      </w:r>
      <w:r w:rsidR="007A4FCF">
        <w:t>créé</w:t>
      </w:r>
      <w:r>
        <w:t xml:space="preserve"> à partir d’un</w:t>
      </w:r>
      <w:r w:rsidR="007A4FCF">
        <w:t xml:space="preserve"> dossier en local sur mon poste de travail CPNV.</w:t>
      </w:r>
      <w:r w:rsidR="007A4FCF">
        <w:br/>
      </w:r>
      <w:r w:rsidR="007A4FCF">
        <w:lastRenderedPageBreak/>
        <w:t xml:space="preserve">Il est disponible publiquement sur le site web de </w:t>
      </w:r>
      <w:proofErr w:type="spellStart"/>
      <w:r w:rsidR="007A4FCF">
        <w:t>github</w:t>
      </w:r>
      <w:proofErr w:type="spellEnd"/>
      <w:r w:rsidR="007A4FCF">
        <w:t xml:space="preserve">, sous l’adresse suivante : </w:t>
      </w:r>
      <w:hyperlink r:id="rId16" w:history="1">
        <w:r w:rsidR="007A4FCF" w:rsidRPr="006A4BA9">
          <w:rPr>
            <w:rStyle w:val="Lienhypertexte"/>
          </w:rPr>
          <w:t>github.com/</w:t>
        </w:r>
        <w:proofErr w:type="spellStart"/>
        <w:r w:rsidR="007A4FCF" w:rsidRPr="006A4BA9">
          <w:rPr>
            <w:rStyle w:val="Lienhypertexte"/>
          </w:rPr>
          <w:t>VincentErbrich</w:t>
        </w:r>
        <w:proofErr w:type="spellEnd"/>
        <w:r w:rsidR="007A4FCF" w:rsidRPr="006A4BA9">
          <w:rPr>
            <w:rStyle w:val="Lienhypertexte"/>
          </w:rPr>
          <w:t>/</w:t>
        </w:r>
        <w:proofErr w:type="spellStart"/>
        <w:r w:rsidR="007A4FCF" w:rsidRPr="006A4BA9">
          <w:rPr>
            <w:rStyle w:val="Lienhypertexte"/>
          </w:rPr>
          <w:t>CateringEasy_TPI</w:t>
        </w:r>
        <w:proofErr w:type="spellEnd"/>
      </w:hyperlink>
      <w:r w:rsidR="007A4FCF">
        <w:t>.</w:t>
      </w:r>
    </w:p>
    <w:p w:rsidR="006A4BA9" w:rsidRPr="006A4BA9" w:rsidRDefault="00CC4F6D" w:rsidP="006A4BA9">
      <w:r>
        <w:br w:type="page"/>
      </w:r>
    </w:p>
    <w:p w:rsidR="00730BA7" w:rsidRDefault="006A4BA9" w:rsidP="006A4BA9">
      <w:pPr>
        <w:pStyle w:val="Titre2"/>
      </w:pPr>
      <w:bookmarkStart w:id="12" w:name="_Toc514252787"/>
      <w:r>
        <w:lastRenderedPageBreak/>
        <w:t>Sauvegarde des documents</w:t>
      </w:r>
      <w:bookmarkEnd w:id="12"/>
    </w:p>
    <w:p w:rsidR="00342A30" w:rsidRDefault="006A4BA9" w:rsidP="006A4BA9">
      <w:r>
        <w:t xml:space="preserve">Chaque jour, une copie de chaque document </w:t>
      </w:r>
      <w:r w:rsidR="007A4FCF">
        <w:t xml:space="preserve">modifié </w:t>
      </w:r>
      <w:r>
        <w:t xml:space="preserve">est sauvegardée dans le </w:t>
      </w:r>
      <w:r w:rsidR="00342A30">
        <w:t>sous-</w:t>
      </w:r>
      <w:r>
        <w:t>dossier approprié d</w:t>
      </w:r>
      <w:r w:rsidR="00342A30">
        <w:t xml:space="preserve">e la version locale du </w:t>
      </w:r>
      <w:r>
        <w:t>dépôt GitHu</w:t>
      </w:r>
      <w:r w:rsidR="007A4FCF">
        <w:t xml:space="preserve">b. </w:t>
      </w:r>
      <w:r w:rsidR="00342A30">
        <w:t>Un « push » est effectué chaque soir en utilisant l’application « GitHub Desktop » afin de mettre en ligne les modifications dans le dossier local.</w:t>
      </w:r>
    </w:p>
    <w:p w:rsidR="007A4FCF" w:rsidRDefault="007A4FCF" w:rsidP="006A4BA9">
      <w:r>
        <w:t>Exemple :</w:t>
      </w:r>
    </w:p>
    <w:p w:rsidR="007A4FCF" w:rsidRDefault="006730BD" w:rsidP="006A4BA9">
      <w:r>
        <w:rPr>
          <w:noProof/>
          <w:lang w:val="fr-CH" w:eastAsia="fr-CH"/>
        </w:rPr>
        <w:drawing>
          <wp:inline distT="0" distB="0" distL="0" distR="0">
            <wp:extent cx="1947545" cy="772160"/>
            <wp:effectExtent l="0" t="0" r="0" b="0"/>
            <wp:docPr id="3" name="Image 3" descr="Arch_Doc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_Docs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Dans le dossier « Maquettes »</w:t>
      </w:r>
    </w:p>
    <w:p w:rsidR="006A4BA9" w:rsidRDefault="006730BD" w:rsidP="006A4BA9">
      <w:r>
        <w:rPr>
          <w:noProof/>
          <w:lang w:val="fr-CH" w:eastAsia="fr-CH"/>
        </w:rPr>
        <w:drawing>
          <wp:inline distT="0" distB="0" distL="0" distR="0">
            <wp:extent cx="1614805" cy="605790"/>
            <wp:effectExtent l="0" t="0" r="0" b="0"/>
            <wp:docPr id="4" name="Image 4" descr="Arch_Do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ch_Docs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Une copie est créée et datée chaque jour que les maquettes sont modifiées.</w:t>
      </w:r>
    </w:p>
    <w:p w:rsidR="00342A30" w:rsidRPr="006A4BA9" w:rsidRDefault="007A4FCF" w:rsidP="006A4BA9">
      <w:r>
        <w:t>Un</w:t>
      </w:r>
      <w:r w:rsidR="00342A30">
        <w:t xml:space="preserve"> document</w:t>
      </w:r>
      <w:r>
        <w:t xml:space="preserve"> </w:t>
      </w:r>
      <w:r w:rsidR="00342A30">
        <w:t>PDF</w:t>
      </w:r>
      <w:r>
        <w:t xml:space="preserve"> est créé et daté lorsque le document est prêt à la présentation.</w:t>
      </w:r>
    </w:p>
    <w:p w:rsidR="0083170D" w:rsidRDefault="0083170D" w:rsidP="0083170D">
      <w:pPr>
        <w:pStyle w:val="Titre1"/>
      </w:pPr>
      <w:bookmarkStart w:id="13" w:name="_Toc514252788"/>
      <w:r>
        <w:t>Analyse</w:t>
      </w:r>
      <w:bookmarkEnd w:id="13"/>
    </w:p>
    <w:p w:rsidR="0034699C" w:rsidRPr="0034699C" w:rsidRDefault="00787818" w:rsidP="0034699C">
      <w:pPr>
        <w:pStyle w:val="Titre2"/>
        <w:rPr>
          <w:i w:val="0"/>
          <w:iCs/>
        </w:rPr>
      </w:pPr>
      <w:bookmarkStart w:id="14" w:name="_Toc514252789"/>
      <w:r>
        <w:rPr>
          <w:i w:val="0"/>
          <w:iCs/>
        </w:rPr>
        <w:t>Analyse du cahier des charges</w:t>
      </w:r>
      <w:bookmarkEnd w:id="14"/>
    </w:p>
    <w:p w:rsidR="00AE7E9B" w:rsidRPr="00AE7E9B" w:rsidRDefault="005572BB" w:rsidP="005572BB">
      <w:pPr>
        <w:pStyle w:val="Sous-titre"/>
        <w:jc w:val="right"/>
        <w:rPr>
          <w:rFonts w:ascii="Segoe UI Semibold" w:hAnsi="Segoe UI Semibold"/>
        </w:rPr>
      </w:pPr>
      <w:bookmarkStart w:id="15" w:name="_Toc514252790"/>
      <w:r>
        <w:rPr>
          <w:rFonts w:ascii="Segoe UI Semibold" w:hAnsi="Segoe UI Semibold"/>
        </w:rPr>
        <w:t>L</w:t>
      </w:r>
      <w:r w:rsidR="00AE7E9B" w:rsidRPr="00AE7E9B">
        <w:rPr>
          <w:rFonts w:ascii="Segoe UI Semibold" w:hAnsi="Segoe UI Semibold"/>
        </w:rPr>
        <w:t xml:space="preserve">ignes directrices du </w:t>
      </w:r>
      <w:r w:rsidR="003C2798">
        <w:rPr>
          <w:rFonts w:ascii="Segoe UI Semibold" w:hAnsi="Segoe UI Semibold"/>
        </w:rPr>
        <w:t>produit à développer selon le cahier des charges.</w:t>
      </w:r>
      <w:bookmarkEnd w:id="15"/>
    </w:p>
    <w:p w:rsidR="00787818" w:rsidRDefault="00AE7E9B" w:rsidP="00AE7E9B">
      <w:pPr>
        <w:numPr>
          <w:ilvl w:val="0"/>
          <w:numId w:val="26"/>
        </w:numPr>
      </w:pPr>
      <w:r>
        <w:t>L’application ne comprendra pas de client Windows et sera développée exclusivement pour la plateforme Android.</w:t>
      </w:r>
      <w:r w:rsidR="00AC0012">
        <w:br/>
        <w:t xml:space="preserve">Le développement sera </w:t>
      </w:r>
      <w:proofErr w:type="spellStart"/>
      <w:r w:rsidR="00B909FE">
        <w:t>éffectué</w:t>
      </w:r>
      <w:proofErr w:type="spellEnd"/>
      <w:r w:rsidR="00AC0012">
        <w:t xml:space="preserve"> à l’aide de la plateforme </w:t>
      </w:r>
      <w:proofErr w:type="spellStart"/>
      <w:r w:rsidR="00AC0012">
        <w:t>Xamarin.Android</w:t>
      </w:r>
      <w:proofErr w:type="spellEnd"/>
      <w:r w:rsidR="00AC0012">
        <w:t xml:space="preserve"> dans l’IDE (Integrated </w:t>
      </w:r>
      <w:proofErr w:type="spellStart"/>
      <w:r w:rsidR="00AC0012">
        <w:t>Developpement</w:t>
      </w:r>
      <w:proofErr w:type="spellEnd"/>
      <w:r w:rsidR="00AC0012">
        <w:t xml:space="preserve"> Environnement</w:t>
      </w:r>
      <w:r w:rsidR="00AC0012">
        <w:rPr>
          <w:rStyle w:val="Appelnotedebasdep"/>
        </w:rPr>
        <w:footnoteReference w:id="1"/>
      </w:r>
      <w:r w:rsidR="00AC0012">
        <w:t>) Visual Studio</w:t>
      </w:r>
      <w:r w:rsidR="00B909FE">
        <w:t>.</w:t>
      </w:r>
    </w:p>
    <w:p w:rsidR="00835257" w:rsidRDefault="00835257" w:rsidP="00AE7E9B">
      <w:pPr>
        <w:numPr>
          <w:ilvl w:val="0"/>
          <w:numId w:val="26"/>
        </w:numPr>
      </w:pPr>
      <w:r>
        <w:t xml:space="preserve">L’application </w:t>
      </w:r>
      <w:r w:rsidR="003C2798">
        <w:t xml:space="preserve">sera </w:t>
      </w:r>
      <w:r>
        <w:t>séparée en plusieurs parties selon le rôle de la personne qui va l’utiliser (</w:t>
      </w:r>
      <w:r w:rsidR="003C2798">
        <w:t>Acheteur, Assistant, Cuisinier</w:t>
      </w:r>
      <w:r>
        <w:t>)</w:t>
      </w:r>
      <w:r w:rsidR="00B909FE">
        <w:t>.</w:t>
      </w:r>
    </w:p>
    <w:p w:rsidR="00AE7E9B" w:rsidRDefault="00AE7E9B" w:rsidP="00AE7E9B">
      <w:pPr>
        <w:numPr>
          <w:ilvl w:val="0"/>
          <w:numId w:val="26"/>
        </w:numPr>
      </w:pPr>
      <w:r>
        <w:t>L’application devra contenir le menu du restaurant sous forme d’une liste dans laquelle l’utilisateur</w:t>
      </w:r>
      <w:r w:rsidR="00DB3EA2">
        <w:t xml:space="preserve"> ou l’assistant </w:t>
      </w:r>
      <w:r>
        <w:t>viens sélectionner les plats de son choix pour ordonner leur préparation à la cuisine de par leur affichage sur la liste des commandes.</w:t>
      </w:r>
    </w:p>
    <w:p w:rsidR="00AE7E9B" w:rsidRDefault="00AE7E9B" w:rsidP="00AE7E9B">
      <w:pPr>
        <w:numPr>
          <w:ilvl w:val="0"/>
          <w:numId w:val="26"/>
        </w:numPr>
      </w:pPr>
      <w:r>
        <w:t xml:space="preserve">L’application doit être capable de générer des fichiers </w:t>
      </w:r>
      <w:r w:rsidR="005572BB">
        <w:t>.</w:t>
      </w:r>
      <w:proofErr w:type="spellStart"/>
      <w:r>
        <w:t>pdf</w:t>
      </w:r>
      <w:proofErr w:type="spellEnd"/>
      <w:r>
        <w:t xml:space="preserve"> contenant la liste des éléments à facturer.</w:t>
      </w:r>
      <w:r>
        <w:br/>
        <w:t>La facture doit pouvoir être séparée entre un certain nombre de clients.</w:t>
      </w:r>
    </w:p>
    <w:p w:rsidR="001B35CE" w:rsidRDefault="001B35CE" w:rsidP="001B35CE">
      <w:pPr>
        <w:ind w:left="720"/>
      </w:pPr>
      <w:r>
        <w:t>Avant de générer la facture, l’assistant doit pouvoir modifier la commande.</w:t>
      </w:r>
    </w:p>
    <w:p w:rsidR="005D71DF" w:rsidRDefault="005D71DF" w:rsidP="001B35CE">
      <w:pPr>
        <w:ind w:left="720"/>
      </w:pPr>
      <w:r>
        <w:t>La facture n’est pas générée si aucune commande impayée n’a été ouverte par la table.</w:t>
      </w:r>
    </w:p>
    <w:p w:rsidR="001B35CE" w:rsidRDefault="001B35CE" w:rsidP="001B35CE">
      <w:pPr>
        <w:numPr>
          <w:ilvl w:val="0"/>
          <w:numId w:val="26"/>
        </w:numPr>
      </w:pPr>
      <w:r>
        <w:t>L’assistant doit pouvoir imprimer les fichiers .</w:t>
      </w:r>
      <w:proofErr w:type="spellStart"/>
      <w:r>
        <w:t>pdf</w:t>
      </w:r>
      <w:proofErr w:type="spellEnd"/>
      <w:r>
        <w:t xml:space="preserve"> </w:t>
      </w:r>
      <w:r w:rsidR="00DB3EA2">
        <w:t>générées par l’application</w:t>
      </w:r>
      <w:r>
        <w:t>.</w:t>
      </w:r>
    </w:p>
    <w:p w:rsidR="001B35CE" w:rsidRDefault="00DB3EA2" w:rsidP="001B35CE">
      <w:pPr>
        <w:numPr>
          <w:ilvl w:val="0"/>
          <w:numId w:val="26"/>
        </w:numPr>
      </w:pPr>
      <w:r>
        <w:t>L’application utilisera une</w:t>
      </w:r>
      <w:r w:rsidR="001B35CE">
        <w:t xml:space="preserve"> base de données sera mise en ligne ou en local en </w:t>
      </w:r>
      <w:proofErr w:type="spellStart"/>
      <w:r w:rsidR="001B35CE">
        <w:t>mySQL</w:t>
      </w:r>
      <w:proofErr w:type="spellEnd"/>
      <w:r>
        <w:rPr>
          <w:rStyle w:val="Appelnotedebasdep"/>
        </w:rPr>
        <w:footnoteReference w:id="2"/>
      </w:r>
      <w:r w:rsidR="001B35CE">
        <w:t>.</w:t>
      </w:r>
      <w:r>
        <w:t xml:space="preserve"> Elle respectera la forme Boyce </w:t>
      </w:r>
      <w:proofErr w:type="spellStart"/>
      <w:r>
        <w:t>Codd</w:t>
      </w:r>
      <w:proofErr w:type="spellEnd"/>
      <w:r>
        <w:t>.</w:t>
      </w:r>
    </w:p>
    <w:p w:rsidR="00190C7E" w:rsidRDefault="00190C7E" w:rsidP="001B35CE">
      <w:pPr>
        <w:numPr>
          <w:ilvl w:val="0"/>
          <w:numId w:val="26"/>
        </w:numPr>
      </w:pPr>
      <w:r>
        <w:lastRenderedPageBreak/>
        <w:t>La cuisine doit pouvoir valider une commande pour indiquer le commencement de sa préparation (point technique évalué spécifique au projet N’4).</w:t>
      </w:r>
    </w:p>
    <w:p w:rsidR="0006122F" w:rsidRDefault="0006122F" w:rsidP="001B35CE">
      <w:pPr>
        <w:numPr>
          <w:ilvl w:val="0"/>
          <w:numId w:val="26"/>
        </w:numPr>
      </w:pPr>
      <w:r>
        <w:t>Idéalement, l’application doit supporter la suppression d’éléments</w:t>
      </w:r>
      <w:r w:rsidR="008C5B59">
        <w:t xml:space="preserve"> individuels dans les commandes avant que les commandes soient facturées.</w:t>
      </w:r>
    </w:p>
    <w:p w:rsidR="008C5B59" w:rsidRDefault="003D5024" w:rsidP="0006122F">
      <w:pPr>
        <w:ind w:left="720"/>
      </w:pPr>
      <w:r>
        <w:t>La cuisine</w:t>
      </w:r>
      <w:r w:rsidR="0006122F">
        <w:t xml:space="preserve"> </w:t>
      </w:r>
      <w:r w:rsidR="008C5B59">
        <w:t>sera</w:t>
      </w:r>
      <w:r w:rsidR="003960A0">
        <w:t xml:space="preserve"> capable de supprimer les commandes de nourriture et l’assistant celles de boissons</w:t>
      </w:r>
      <w:r w:rsidR="007561AE">
        <w:t xml:space="preserve"> depuis leur menu de contrôles respectifs.</w:t>
      </w:r>
    </w:p>
    <w:p w:rsidR="003960A0" w:rsidRDefault="0058642C" w:rsidP="0006122F">
      <w:pPr>
        <w:ind w:left="720"/>
      </w:pPr>
      <w:r>
        <w:t xml:space="preserve">Il </w:t>
      </w:r>
      <w:r w:rsidR="003D5024">
        <w:t>est</w:t>
      </w:r>
      <w:r>
        <w:t xml:space="preserve"> nécessaire de séparer la </w:t>
      </w:r>
      <w:r w:rsidR="003D5024">
        <w:t xml:space="preserve">fonction de </w:t>
      </w:r>
      <w:r>
        <w:t>confirmation de</w:t>
      </w:r>
      <w:r w:rsidR="0006122F">
        <w:t xml:space="preserve"> préparation /</w:t>
      </w:r>
      <w:r>
        <w:t xml:space="preserve"> liv</w:t>
      </w:r>
      <w:r w:rsidR="003D5024">
        <w:t>raison et celle d’annulation. Les deux retirent l’</w:t>
      </w:r>
      <w:r w:rsidR="0006122F">
        <w:t xml:space="preserve">élément </w:t>
      </w:r>
      <w:r w:rsidR="003D5024">
        <w:t>de la liste des plats / boissons en attente mais la</w:t>
      </w:r>
      <w:r w:rsidR="0006122F">
        <w:t xml:space="preserve"> différence est que</w:t>
      </w:r>
      <w:r w:rsidR="003D5024">
        <w:t xml:space="preserve"> </w:t>
      </w:r>
      <w:r w:rsidR="0006122F">
        <w:t>bouton</w:t>
      </w:r>
      <w:r w:rsidR="003D5024">
        <w:t xml:space="preserve"> annuler doit retirer l’élément de la facture</w:t>
      </w:r>
      <w:r w:rsidR="0006122F">
        <w:t>, et le bouton de confirmation de préparation / livraison doit retirer l’élément du stock</w:t>
      </w:r>
      <w:r w:rsidR="003D5024">
        <w:t>.</w:t>
      </w:r>
    </w:p>
    <w:p w:rsidR="008C5B59" w:rsidRDefault="008C5B59" w:rsidP="0006122F">
      <w:pPr>
        <w:ind w:left="720"/>
      </w:pPr>
      <w:r>
        <w:t>Lors de la facturation, l’assistant peut modifier l’entièreté de la commande pour y ajouter ou retirer des éléments.</w:t>
      </w:r>
    </w:p>
    <w:p w:rsidR="003C2798" w:rsidRDefault="003C2798" w:rsidP="00AE7E9B">
      <w:pPr>
        <w:numPr>
          <w:ilvl w:val="0"/>
          <w:numId w:val="26"/>
        </w:numPr>
      </w:pPr>
      <w:r>
        <w:t>La base de données contiendra un champ qui indique le nombre de plats restants en stock</w:t>
      </w:r>
      <w:r w:rsidR="00190C7E">
        <w:t>. Les items n’étant plus en stock ne seront pas montrés dans le menu.</w:t>
      </w:r>
      <w:r w:rsidR="00190C7E">
        <w:br/>
        <w:t>La commande d’un item réduira le nombre d’items en stock.</w:t>
      </w:r>
      <w:r>
        <w:br/>
        <w:t xml:space="preserve">Ceci permettra le respect du point 4 des points techniques évalués spécifiques au projet, qui demande </w:t>
      </w:r>
      <w:r w:rsidR="00190C7E">
        <w:t>que le stock soit mis à jour quand une commande est validée à la cuisine</w:t>
      </w:r>
      <w:r>
        <w:t>.</w:t>
      </w:r>
    </w:p>
    <w:p w:rsidR="00DB3EA2" w:rsidRDefault="00DB3EA2" w:rsidP="00AE7E9B">
      <w:pPr>
        <w:numPr>
          <w:ilvl w:val="0"/>
          <w:numId w:val="26"/>
        </w:numPr>
      </w:pPr>
      <w:r>
        <w:t>L’application ne doit pas nécessiter de formation pour être utilisée.</w:t>
      </w:r>
    </w:p>
    <w:p w:rsidR="00DB3EA2" w:rsidRDefault="00DB3EA2" w:rsidP="00AE7E9B">
      <w:pPr>
        <w:numPr>
          <w:ilvl w:val="0"/>
          <w:numId w:val="26"/>
        </w:numPr>
      </w:pPr>
      <w:r>
        <w:t>L’application devra être testées par des personnes non formées.</w:t>
      </w:r>
    </w:p>
    <w:p w:rsidR="003C2798" w:rsidRPr="005572BB" w:rsidRDefault="005572BB" w:rsidP="005572BB">
      <w:pPr>
        <w:pStyle w:val="Sous-titre"/>
        <w:jc w:val="right"/>
        <w:rPr>
          <w:rFonts w:ascii="Segoe UI Semibold" w:hAnsi="Segoe UI Semibold"/>
        </w:rPr>
      </w:pPr>
      <w:bookmarkStart w:id="16" w:name="_Toc514252791"/>
      <w:r w:rsidRPr="005572BB">
        <w:rPr>
          <w:rFonts w:ascii="Segoe UI Semibold" w:hAnsi="Segoe UI Semibold"/>
        </w:rPr>
        <w:t>Eléments ambigus du cahier des charges</w:t>
      </w:r>
      <w:bookmarkEnd w:id="16"/>
    </w:p>
    <w:p w:rsidR="005572BB" w:rsidRDefault="001B35CE" w:rsidP="00270796">
      <w:pPr>
        <w:numPr>
          <w:ilvl w:val="0"/>
          <w:numId w:val="27"/>
        </w:numPr>
      </w:pPr>
      <w:r>
        <w:t>Le cahier</w:t>
      </w:r>
      <w:r w:rsidR="005572BB">
        <w:t xml:space="preserve"> des charges ne mentionne pas la façon dont laquelle les commandes de boissons doivent être</w:t>
      </w:r>
      <w:r>
        <w:t xml:space="preserve"> gérées comparé aux commandes de plats solides</w:t>
      </w:r>
      <w:r w:rsidR="005572BB">
        <w:t>.</w:t>
      </w:r>
      <w:r w:rsidR="00270796">
        <w:br/>
        <w:t>Il serait plus logique que les assistants reçoivent les commandes de boissons sur leur tablette.</w:t>
      </w:r>
      <w:r w:rsidR="005572BB">
        <w:br/>
      </w:r>
      <w:r w:rsidR="00270796">
        <w:t>U</w:t>
      </w:r>
      <w:r w:rsidR="005572BB">
        <w:t xml:space="preserve">n champ indiquant si l’item est une boisson ou pas </w:t>
      </w:r>
      <w:r w:rsidR="00270796">
        <w:t>devra</w:t>
      </w:r>
      <w:r w:rsidR="005572BB">
        <w:t xml:space="preserve"> être ajouté à la base de données pour que le logiciel puisse faire la différence</w:t>
      </w:r>
      <w:r>
        <w:t xml:space="preserve"> et envoyer les commandes de boissons sur la tablette de l’assistant</w:t>
      </w:r>
      <w:r w:rsidR="005572BB">
        <w:t>.</w:t>
      </w:r>
    </w:p>
    <w:p w:rsidR="005572BB" w:rsidRPr="005572BB" w:rsidRDefault="005572BB" w:rsidP="005572BB">
      <w:pPr>
        <w:pStyle w:val="Sous-titre"/>
        <w:jc w:val="right"/>
        <w:rPr>
          <w:rFonts w:ascii="Segoe UI Semibold" w:hAnsi="Segoe UI Semibold"/>
        </w:rPr>
      </w:pPr>
      <w:bookmarkStart w:id="17" w:name="_Toc514252792"/>
      <w:r w:rsidRPr="005572BB">
        <w:rPr>
          <w:rFonts w:ascii="Segoe UI Semibold" w:hAnsi="Segoe UI Semibold"/>
        </w:rPr>
        <w:t>Difficultés techniques prévues</w:t>
      </w:r>
      <w:bookmarkEnd w:id="17"/>
    </w:p>
    <w:p w:rsidR="00AC0012" w:rsidRDefault="005572BB" w:rsidP="00AC0012">
      <w:pPr>
        <w:numPr>
          <w:ilvl w:val="0"/>
          <w:numId w:val="27"/>
        </w:numPr>
      </w:pPr>
      <w:r>
        <w:t>L’application doit être développée sur la plateforme Android à l’aide du langage de programmation C#.</w:t>
      </w:r>
      <w:r>
        <w:br/>
        <w:t>Je n’ai jamais eu l’occasion de développer sur Android jusqu’à maintenant.</w:t>
      </w:r>
      <w:r w:rsidR="00AC0012">
        <w:br/>
        <w:t>Mon expérience de développement orienté objet consiste uniquement de développement</w:t>
      </w:r>
      <w:r w:rsidR="0034699C">
        <w:t xml:space="preserve"> dans le </w:t>
      </w:r>
      <w:proofErr w:type="spellStart"/>
      <w:r w:rsidR="0034699C">
        <w:t>framework</w:t>
      </w:r>
      <w:proofErr w:type="spellEnd"/>
      <w:r w:rsidR="00AC0012">
        <w:t xml:space="preserve"> .NET</w:t>
      </w:r>
      <w:r w:rsidR="0034699C">
        <w:t xml:space="preserve"> (Ensemble de librairies et APIs</w:t>
      </w:r>
      <w:r w:rsidR="0034699C">
        <w:rPr>
          <w:rStyle w:val="Appelnotedebasdep"/>
        </w:rPr>
        <w:footnoteReference w:id="3"/>
      </w:r>
      <w:r w:rsidR="0034699C">
        <w:t xml:space="preserve"> crée principalement pour l’OS Windows</w:t>
      </w:r>
      <w:r w:rsidR="0034699C">
        <w:rPr>
          <w:rStyle w:val="Appelnotedebasdep"/>
        </w:rPr>
        <w:footnoteReference w:id="4"/>
      </w:r>
      <w:r w:rsidR="0034699C">
        <w:t>)</w:t>
      </w:r>
      <w:r w:rsidR="00AC0012">
        <w:t>.</w:t>
      </w:r>
      <w:r>
        <w:br/>
        <w:t xml:space="preserve">D’après l’aperçu que j’ai pu me faire, </w:t>
      </w:r>
      <w:r w:rsidR="00AC0012">
        <w:t xml:space="preserve">le développement pour la plateforme </w:t>
      </w:r>
      <w:proofErr w:type="spellStart"/>
      <w:r w:rsidR="00AC0012">
        <w:lastRenderedPageBreak/>
        <w:t>Xamarin</w:t>
      </w:r>
      <w:proofErr w:type="spellEnd"/>
      <w:r w:rsidR="00AC0012">
        <w:t xml:space="preserve"> Android est bien différent que le développement pour la plateforme .NET. Les libraires et leurs API ont tendance à être moins complets que celles de la plateforme .NET, demandant plus de travail de la part du développeur.</w:t>
      </w:r>
    </w:p>
    <w:p w:rsidR="00AC0012" w:rsidRDefault="00AC0012" w:rsidP="00AC0012">
      <w:pPr>
        <w:numPr>
          <w:ilvl w:val="0"/>
          <w:numId w:val="27"/>
        </w:numPr>
      </w:pPr>
      <w:r>
        <w:t>L’application devra comporter un système de génération de fichiers .</w:t>
      </w:r>
      <w:proofErr w:type="spellStart"/>
      <w:r>
        <w:t>pdf</w:t>
      </w:r>
      <w:proofErr w:type="spellEnd"/>
      <w:r>
        <w:t>.</w:t>
      </w:r>
      <w:r w:rsidR="001B35CE">
        <w:br/>
        <w:t xml:space="preserve">Cela ne sera pas très simple étant donné que les fichier </w:t>
      </w:r>
      <w:proofErr w:type="spellStart"/>
      <w:r w:rsidR="001B35CE">
        <w:t>pdf</w:t>
      </w:r>
      <w:proofErr w:type="spellEnd"/>
      <w:r w:rsidR="001B35CE">
        <w:t xml:space="preserve"> ne sont pas que des simples fichiers texte mais utilisent des graphiques en vecteurs</w:t>
      </w:r>
      <w:r w:rsidR="001B35CE">
        <w:rPr>
          <w:rStyle w:val="Appelnotedebasdep"/>
        </w:rPr>
        <w:footnoteReference w:id="5"/>
      </w:r>
      <w:r w:rsidR="001B35CE">
        <w:t>.</w:t>
      </w:r>
    </w:p>
    <w:p w:rsidR="001B35CE" w:rsidRDefault="001B35CE" w:rsidP="00AC0012">
      <w:pPr>
        <w:numPr>
          <w:ilvl w:val="0"/>
          <w:numId w:val="27"/>
        </w:numPr>
      </w:pPr>
      <w:r>
        <w:t>L’application devra pouvoir imprimer les fichiers .</w:t>
      </w:r>
      <w:proofErr w:type="spellStart"/>
      <w:r>
        <w:t>pdf</w:t>
      </w:r>
      <w:proofErr w:type="spellEnd"/>
      <w:r>
        <w:t xml:space="preserve"> générés. </w:t>
      </w:r>
      <w:r w:rsidR="0034699C">
        <w:br/>
      </w:r>
      <w:r>
        <w:t>Je ne sais pour l’instant pas comment procéder pour imprimer des fichiers, seulement du texte simple.</w:t>
      </w:r>
    </w:p>
    <w:p w:rsidR="008C5B59" w:rsidRDefault="00B3247F" w:rsidP="008C5B59">
      <w:pPr>
        <w:numPr>
          <w:ilvl w:val="0"/>
          <w:numId w:val="27"/>
        </w:numPr>
      </w:pPr>
      <w:r>
        <w:t>Une fonction de vérification de mot de passe doit être implémentée pour que l’acheteur n’ait pas l’accès au fonctions autres que la commande.</w:t>
      </w:r>
    </w:p>
    <w:p w:rsidR="008C5B59" w:rsidRDefault="008C5B59" w:rsidP="008C5B59">
      <w:pPr>
        <w:numPr>
          <w:ilvl w:val="0"/>
          <w:numId w:val="27"/>
        </w:numPr>
      </w:pPr>
      <w:r>
        <w:rPr>
          <w:b/>
        </w:rPr>
        <w:t>Je juge dès maintenant le cahier des charges comme étant trop fourni pour être complété durant ce projet. Toutes les fonctionnalités ci-dessus seront conceptualisées mais pas forcément réalisées.</w:t>
      </w:r>
      <w:r w:rsidR="00411F44">
        <w:rPr>
          <w:b/>
        </w:rPr>
        <w:t xml:space="preserve"> Mes efforts se concentreront sur le côté conception.</w:t>
      </w:r>
    </w:p>
    <w:p w:rsidR="00B3247F" w:rsidRDefault="00B3247F" w:rsidP="008C5B59">
      <w:r>
        <w:br w:type="page"/>
      </w:r>
    </w:p>
    <w:p w:rsidR="00AE7E9B" w:rsidRDefault="009B600F" w:rsidP="009B600F">
      <w:pPr>
        <w:pStyle w:val="Titre2"/>
      </w:pPr>
      <w:bookmarkStart w:id="18" w:name="_Toc514252793"/>
      <w:r>
        <w:lastRenderedPageBreak/>
        <w:t>Scénarios selon les uses cases</w:t>
      </w:r>
      <w:bookmarkEnd w:id="18"/>
    </w:p>
    <w:p w:rsidR="00514064" w:rsidRPr="00514064" w:rsidRDefault="00514064" w:rsidP="00514064">
      <w:r>
        <w:t>Une liste des uses cases est disponible en point 1.5 de la documentation. Ci-dessous se trouvent les scénarios d’utilisations pour chaque use case.</w:t>
      </w:r>
    </w:p>
    <w:p w:rsidR="009B600F" w:rsidRDefault="00DD4923" w:rsidP="00514064">
      <w:pPr>
        <w:pStyle w:val="Titre3"/>
      </w:pPr>
      <w:bookmarkStart w:id="19" w:name="_Toc514252794"/>
      <w:r>
        <w:t xml:space="preserve">Use case </w:t>
      </w:r>
      <w:r w:rsidR="00514064">
        <w:t>CUSTOMER01</w:t>
      </w:r>
      <w:bookmarkEnd w:id="19"/>
    </w:p>
    <w:p w:rsidR="00514064" w:rsidRDefault="00DD4923" w:rsidP="00514064">
      <w:pPr>
        <w:pStyle w:val="Titre4"/>
      </w:pPr>
      <w:r>
        <w:t xml:space="preserve">Scénario </w:t>
      </w:r>
      <w:r w:rsidR="00514064">
        <w:t>CUSTOMER</w:t>
      </w:r>
      <w:r>
        <w:t>01-SC01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CUSTOMER01-SC01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Acheteur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Consulter la carte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M’informer sur ce que le restaurant propose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D4923" w:rsidRDefault="00DD4923" w:rsidP="00514064">
            <w:r>
              <w:t>Haute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DD4923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D4923" w:rsidRPr="00DD4923" w:rsidRDefault="006E6A26" w:rsidP="00514064">
            <w:r w:rsidRPr="00D848F6">
              <w:t>ASSISTANT01-SC01</w:t>
            </w:r>
            <w:r>
              <w:t xml:space="preserve"> </w:t>
            </w:r>
            <w:r w:rsidR="00DD4923">
              <w:t>Afin que le menu soit affiché</w:t>
            </w:r>
          </w:p>
        </w:tc>
      </w:tr>
    </w:tbl>
    <w:p w:rsidR="00514064" w:rsidRDefault="00514064" w:rsidP="0051406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7"/>
        <w:gridCol w:w="3284"/>
      </w:tblGrid>
      <w:tr w:rsidR="00DD4923" w:rsidTr="00B4592D">
        <w:trPr>
          <w:cantSplit/>
        </w:trPr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D4923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t>L’utilisateur fait glisser son doigt de bas en haut sur l’écran</w:t>
            </w:r>
            <w:r w:rsidR="00663424">
              <w:t>.</w:t>
            </w:r>
          </w:p>
          <w:p w:rsidR="00DD4923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723900</wp:posOffset>
                      </wp:positionH>
                      <wp:positionV relativeFrom="paragraph">
                        <wp:posOffset>809625</wp:posOffset>
                      </wp:positionV>
                      <wp:extent cx="0" cy="2867660"/>
                      <wp:effectExtent l="90170" t="32385" r="90805" b="24130"/>
                      <wp:wrapNone/>
                      <wp:docPr id="18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28676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E89EE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6" o:spid="_x0000_s1026" type="#_x0000_t32" style="position:absolute;margin-left:57pt;margin-top:63.75pt;width:0;height:225.8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5" name="Image 5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DD4923" w:rsidRPr="00C50845" w:rsidRDefault="00C50845" w:rsidP="00C50845">
            <w:r w:rsidRPr="00C50845">
              <w:t>La liste du menu</w:t>
            </w:r>
            <w:r>
              <w:t xml:space="preserve"> est défilée vers le bas</w:t>
            </w:r>
            <w:r w:rsidR="00B3247F">
              <w:t>.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lastRenderedPageBreak/>
              <w:t>L’utilisateur fait glisser son doigt de haut en bas sur l’écran</w:t>
            </w:r>
            <w:r w:rsidR="00B3247F">
              <w:t>.</w:t>
            </w:r>
          </w:p>
          <w:p w:rsidR="00C50845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744855</wp:posOffset>
                      </wp:positionH>
                      <wp:positionV relativeFrom="paragraph">
                        <wp:posOffset>750570</wp:posOffset>
                      </wp:positionV>
                      <wp:extent cx="10795" cy="2907665"/>
                      <wp:effectExtent l="92075" t="20955" r="78105" b="33655"/>
                      <wp:wrapNone/>
                      <wp:docPr id="17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0795" cy="29076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D8C6D3" id="AutoShape 8" o:spid="_x0000_s1026" type="#_x0000_t32" style="position:absolute;margin-left:58.65pt;margin-top:59.1pt;width:.85pt;height:228.95p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6" name="Image 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C50845">
            <w:r>
              <w:t>La liste du menu est défilée vers le haut.</w:t>
            </w:r>
          </w:p>
        </w:tc>
      </w:tr>
    </w:tbl>
    <w:p w:rsidR="00C41D31" w:rsidRDefault="00C41D31" w:rsidP="00904308">
      <w:pPr>
        <w:ind w:firstLine="708"/>
      </w:pPr>
    </w:p>
    <w:p w:rsidR="00663424" w:rsidRPr="00514064" w:rsidRDefault="00C41D31" w:rsidP="00904308">
      <w:pPr>
        <w:ind w:firstLine="708"/>
      </w:pPr>
      <w:r>
        <w:br w:type="page"/>
      </w:r>
    </w:p>
    <w:p w:rsidR="00514064" w:rsidRDefault="00DD4923" w:rsidP="00514064">
      <w:pPr>
        <w:pStyle w:val="Titre3"/>
      </w:pPr>
      <w:bookmarkStart w:id="20" w:name="_Toc514252795"/>
      <w:r>
        <w:lastRenderedPageBreak/>
        <w:t xml:space="preserve">Use case </w:t>
      </w:r>
      <w:r w:rsidR="00514064">
        <w:t>CUSTOMER02</w:t>
      </w:r>
      <w:bookmarkEnd w:id="20"/>
    </w:p>
    <w:p w:rsidR="00C50845" w:rsidRDefault="00C50845" w:rsidP="00C50845">
      <w:pPr>
        <w:pStyle w:val="Titre4"/>
      </w:pPr>
      <w:r>
        <w:t>Scénario CUSTOMER02-SC01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C50845" w:rsidRDefault="00DB15E6" w:rsidP="00B4592D">
            <w:r>
              <w:t>CUSTOMER02</w:t>
            </w:r>
            <w:r w:rsidR="00C50845">
              <w:t>-SC01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Acheteur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Choisir un élément du menu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Le commander plus tard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Haute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C50845" w:rsidRPr="00DD4923" w:rsidRDefault="006E6A26" w:rsidP="00B4592D">
            <w:r w:rsidRPr="00D848F6">
              <w:t>ASSISTANT01-SC01</w:t>
            </w:r>
            <w:r>
              <w:t xml:space="preserve"> </w:t>
            </w:r>
            <w:r w:rsidR="00C50845">
              <w:t>Afin que le menu soit affiché</w:t>
            </w:r>
            <w:r w:rsidR="00B3247F">
              <w:t>.</w:t>
            </w:r>
          </w:p>
        </w:tc>
      </w:tr>
    </w:tbl>
    <w:p w:rsidR="00C50845" w:rsidRPr="00C50845" w:rsidRDefault="00C50845" w:rsidP="00C50845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C50845" w:rsidTr="00B4592D">
        <w:trPr>
          <w:cantSplit/>
        </w:trPr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C50845" w:rsidRDefault="00C50845" w:rsidP="00663424">
            <w:r>
              <w:t xml:space="preserve">L’utilisateur clique sur le bouton « flèche du haut » </w:t>
            </w:r>
            <w:r w:rsidR="00663424">
              <w:t>dans le champ de sélection à boutons</w:t>
            </w:r>
            <w:r>
              <w:t xml:space="preserve"> </w:t>
            </w:r>
            <w:r w:rsidR="00663424">
              <w:t>situé à droite de l’élément x qu’il a choisi.</w:t>
            </w:r>
          </w:p>
          <w:p w:rsidR="00C41D31" w:rsidRPr="00C50845" w:rsidRDefault="006730BD" w:rsidP="00C41D31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644525</wp:posOffset>
                      </wp:positionV>
                      <wp:extent cx="784225" cy="332740"/>
                      <wp:effectExtent l="19685" t="22860" r="62865" b="92075"/>
                      <wp:wrapNone/>
                      <wp:docPr id="16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27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E67DC" id="AutoShape 9" o:spid="_x0000_s1026" type="#_x0000_t32" style="position:absolute;margin-left:78.45pt;margin-top:50.75pt;width:61.75pt;height:26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7" name="Image 7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B4592D">
            <w:r>
              <w:t xml:space="preserve">Le nombre </w:t>
            </w:r>
            <w:r w:rsidR="00663424">
              <w:t>de sélection de l’élément x est incrémenté dans le champ de sélection à boutons.</w:t>
            </w:r>
          </w:p>
        </w:tc>
      </w:tr>
    </w:tbl>
    <w:p w:rsidR="00D23F8F" w:rsidRDefault="00D23F8F" w:rsidP="0060025E"/>
    <w:p w:rsidR="0060025E" w:rsidRDefault="00D23F8F" w:rsidP="00D23F8F">
      <w:r>
        <w:br w:type="page"/>
      </w:r>
    </w:p>
    <w:p w:rsidR="00C50845" w:rsidRDefault="0060025E" w:rsidP="00C50845">
      <w:pPr>
        <w:pStyle w:val="Titre4"/>
      </w:pPr>
      <w:r>
        <w:lastRenderedPageBreak/>
        <w:t>S</w:t>
      </w:r>
      <w:r w:rsidR="00663424">
        <w:t>cénario CUSTOMER02-SC02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663424" w:rsidRDefault="00DB15E6" w:rsidP="00B4592D">
            <w:r>
              <w:t>CUSTOMER02</w:t>
            </w:r>
            <w:r w:rsidR="00663424">
              <w:t>-SC02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Acheteur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Annuler le choix d’un élément du menu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663424" w:rsidRDefault="00B3247F" w:rsidP="00B4592D">
            <w:r>
              <w:t>Ne pas le</w:t>
            </w:r>
            <w:r w:rsidR="00663424">
              <w:t xml:space="preserve"> commander plus tard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663424" w:rsidRDefault="00D23F8F" w:rsidP="00B4592D">
            <w:r>
              <w:t>Haute</w:t>
            </w:r>
          </w:p>
        </w:tc>
      </w:tr>
      <w:tr w:rsidR="006E6A26" w:rsidTr="00B4592D">
        <w:tc>
          <w:tcPr>
            <w:tcW w:w="3646" w:type="dxa"/>
            <w:shd w:val="clear" w:color="auto" w:fill="D9D9D9"/>
          </w:tcPr>
          <w:p w:rsidR="006E6A26" w:rsidRPr="00B4592D" w:rsidRDefault="006E6A26" w:rsidP="006E6A26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6E6A26" w:rsidRPr="00663424" w:rsidRDefault="006E6A26" w:rsidP="006E6A26">
            <w:r w:rsidRPr="00663424">
              <w:t>CUSTOMER02-SC01</w:t>
            </w:r>
            <w:r>
              <w:t xml:space="preserve"> – Afin qu’un ou plusieurs éléments soient choisis</w:t>
            </w:r>
            <w:r w:rsidR="00B3247F">
              <w:t>.</w:t>
            </w:r>
          </w:p>
        </w:tc>
      </w:tr>
    </w:tbl>
    <w:p w:rsidR="00663424" w:rsidRDefault="00663424" w:rsidP="0066342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auto"/>
          </w:tcPr>
          <w:p w:rsidR="00663424" w:rsidRDefault="00663424" w:rsidP="00663424">
            <w:r>
              <w:t>L’utilisateur clique sur le bouton « flèche du bas » dans le champ de sélection à boutons situé à droite de l’élément x qu’il veut désélectionner.</w:t>
            </w:r>
          </w:p>
          <w:p w:rsidR="00C41D31" w:rsidRPr="00C50845" w:rsidRDefault="006730BD" w:rsidP="00663424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1008380</wp:posOffset>
                      </wp:positionH>
                      <wp:positionV relativeFrom="paragraph">
                        <wp:posOffset>1194435</wp:posOffset>
                      </wp:positionV>
                      <wp:extent cx="793750" cy="260985"/>
                      <wp:effectExtent l="22225" t="86995" r="50800" b="23495"/>
                      <wp:wrapNone/>
                      <wp:docPr id="1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3750" cy="2609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E7F9C7" id="AutoShape 10" o:spid="_x0000_s1026" type="#_x0000_t32" style="position:absolute;margin-left:79.4pt;margin-top:94.05pt;width:62.5pt;height:20.5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8" name="Image 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663424" w:rsidRPr="00C50845" w:rsidRDefault="00663424" w:rsidP="00663424">
            <w:r>
              <w:t>Le nombre de sélection de l’élément x est décrémenté dans le champ de sélection à boutons.</w:t>
            </w:r>
          </w:p>
        </w:tc>
      </w:tr>
    </w:tbl>
    <w:p w:rsidR="00D23F8F" w:rsidRDefault="00D23F8F" w:rsidP="00C50845"/>
    <w:p w:rsidR="00D23F8F" w:rsidRDefault="00D23F8F" w:rsidP="00D23F8F">
      <w:pPr>
        <w:pStyle w:val="Titre4"/>
      </w:pPr>
      <w:r>
        <w:br w:type="page"/>
      </w:r>
      <w:r>
        <w:lastRenderedPageBreak/>
        <w:t>Scénario CUSTOMER02-SC03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23F8F" w:rsidRDefault="00DB15E6" w:rsidP="004C5A9B">
            <w:r>
              <w:t>CUSTOMER02</w:t>
            </w:r>
            <w:r w:rsidR="00D848F6">
              <w:t>-SC03</w:t>
            </w:r>
          </w:p>
        </w:tc>
      </w:tr>
      <w:tr w:rsidR="00D23F8F" w:rsidTr="004C5A9B">
        <w:trPr>
          <w:cantSplit/>
        </w:trPr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Acheteur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Confirmer ma commande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Demander sa préparation à la cuisine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Haute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23F8F" w:rsidRPr="00663424" w:rsidRDefault="00D23F8F" w:rsidP="004C5A9B">
            <w:r w:rsidRPr="00663424">
              <w:t>CUSTOMER02-SC01</w:t>
            </w:r>
            <w:r>
              <w:t xml:space="preserve"> – Afin qu’un</w:t>
            </w:r>
            <w:r w:rsidR="006E6A26">
              <w:t xml:space="preserve"> ou plusieurs</w:t>
            </w:r>
            <w:r>
              <w:t xml:space="preserve"> </w:t>
            </w:r>
            <w:r w:rsidR="006E6A26">
              <w:t>éléments soient</w:t>
            </w:r>
            <w:r>
              <w:t xml:space="preserve"> choisi</w:t>
            </w:r>
            <w:r w:rsidR="006E6A26">
              <w:t>s</w:t>
            </w:r>
            <w:r w:rsidR="00B3247F">
              <w:t>.</w:t>
            </w:r>
          </w:p>
        </w:tc>
      </w:tr>
    </w:tbl>
    <w:p w:rsidR="00663424" w:rsidRDefault="00663424" w:rsidP="00D23F8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F672FC" w:rsidTr="004C5A9B">
        <w:trPr>
          <w:cantSplit/>
        </w:trPr>
        <w:tc>
          <w:tcPr>
            <w:tcW w:w="3646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F672FC" w:rsidTr="004C5A9B">
        <w:trPr>
          <w:cantSplit/>
        </w:trPr>
        <w:tc>
          <w:tcPr>
            <w:tcW w:w="3646" w:type="dxa"/>
            <w:shd w:val="clear" w:color="auto" w:fill="auto"/>
          </w:tcPr>
          <w:p w:rsidR="00F672FC" w:rsidRDefault="00F672FC" w:rsidP="004C5A9B">
            <w:r>
              <w:t>L’utilisateur clique sur le bouton « Confirmer »</w:t>
            </w:r>
            <w:r w:rsidR="00B3247F">
              <w:t>.</w:t>
            </w:r>
          </w:p>
          <w:p w:rsidR="00F672FC" w:rsidRPr="00C50845" w:rsidRDefault="006730BD" w:rsidP="00F672FC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2419985</wp:posOffset>
                      </wp:positionV>
                      <wp:extent cx="304800" cy="704215"/>
                      <wp:effectExtent l="22860" t="25400" r="91440" b="60960"/>
                      <wp:wrapNone/>
                      <wp:docPr id="14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4800" cy="704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85F096" id="AutoShape 13" o:spid="_x0000_s1026" type="#_x0000_t32" style="position:absolute;margin-left:68.2pt;margin-top:190.55pt;width:24pt;height:55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41270" cy="3622040"/>
                  <wp:effectExtent l="0" t="0" r="0" b="0"/>
                  <wp:docPr id="9" name="Image 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F672FC" w:rsidRDefault="00F672FC" w:rsidP="004C5A9B">
            <w:r>
              <w:t>Sa commande est ajoutée aux commandes en attente et l’utilisateur est redirigé sur la page de confirmation de commande.</w:t>
            </w:r>
          </w:p>
          <w:p w:rsidR="00F672FC" w:rsidRDefault="006730BD" w:rsidP="004C5A9B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27275" cy="3455670"/>
                  <wp:effectExtent l="0" t="0" r="0" b="0"/>
                  <wp:docPr id="10" name="Image 10" descr="Confirmation commande (Acheteu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onfirmation commande (Acheteu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275" cy="345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72FC" w:rsidRPr="00C50845" w:rsidRDefault="00F672FC" w:rsidP="004C5A9B"/>
        </w:tc>
      </w:tr>
    </w:tbl>
    <w:p w:rsidR="00D848F6" w:rsidRDefault="00D848F6" w:rsidP="00D23F8F"/>
    <w:p w:rsidR="00F672FC" w:rsidRPr="00C50845" w:rsidRDefault="00D848F6" w:rsidP="00D848F6">
      <w:r>
        <w:br w:type="page"/>
      </w:r>
    </w:p>
    <w:p w:rsidR="00514064" w:rsidRDefault="00DD4923" w:rsidP="00514064">
      <w:pPr>
        <w:pStyle w:val="Titre3"/>
      </w:pPr>
      <w:bookmarkStart w:id="21" w:name="_Toc514252796"/>
      <w:r>
        <w:lastRenderedPageBreak/>
        <w:t xml:space="preserve">Use case </w:t>
      </w:r>
      <w:r w:rsidR="00514064">
        <w:t>ASSISTANT01</w:t>
      </w:r>
      <w:bookmarkEnd w:id="21"/>
    </w:p>
    <w:p w:rsidR="00F672FC" w:rsidRDefault="00F672FC" w:rsidP="00DF7B05">
      <w:pPr>
        <w:pStyle w:val="Titre4"/>
      </w:pPr>
      <w:r>
        <w:t>Scénario ASSISTANT01</w:t>
      </w:r>
      <w:r w:rsidR="00DF7B05">
        <w:t>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 w:rsidRPr="00D848F6">
              <w:t>ASSISTANT01-SC01</w:t>
            </w:r>
          </w:p>
        </w:tc>
      </w:tr>
      <w:tr w:rsidR="00D848F6" w:rsidTr="00865A9E">
        <w:trPr>
          <w:cantSplit/>
        </w:trPr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Assistant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DB15E6">
            <w:r>
              <w:t xml:space="preserve">Préparer la </w:t>
            </w:r>
            <w:r w:rsidR="00DB15E6">
              <w:t>tablette pour l’utilisation de l’acheteur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848F6" w:rsidRDefault="00DB15E6" w:rsidP="00865A9E">
            <w:r>
              <w:t>La donner à l’acheteur afin qu’il puisse faire sa sélection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Haute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848F6" w:rsidRPr="00663424" w:rsidRDefault="00D848F6" w:rsidP="00865A9E">
            <w:r>
              <w:t>-</w:t>
            </w:r>
          </w:p>
        </w:tc>
      </w:tr>
    </w:tbl>
    <w:p w:rsidR="00D848F6" w:rsidRDefault="00D848F6" w:rsidP="00D848F6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24"/>
        <w:gridCol w:w="4077"/>
      </w:tblGrid>
      <w:tr w:rsidR="00D848F6" w:rsidTr="006730BD">
        <w:trPr>
          <w:cantSplit/>
        </w:trPr>
        <w:tc>
          <w:tcPr>
            <w:tcW w:w="4694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633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Pr="00C50845" w:rsidRDefault="00D848F6" w:rsidP="00D848F6">
            <w:r>
              <w:t xml:space="preserve">L’utilisateur appuie sur le </w:t>
            </w:r>
            <w:r w:rsidR="00B3247F">
              <w:t>bouton « power » de la tablette.</w:t>
            </w:r>
          </w:p>
        </w:tc>
        <w:tc>
          <w:tcPr>
            <w:tcW w:w="3633" w:type="dxa"/>
            <w:shd w:val="clear" w:color="auto" w:fill="FFFFFF"/>
          </w:tcPr>
          <w:p w:rsidR="00D848F6" w:rsidRPr="00C50845" w:rsidRDefault="00D848F6" w:rsidP="00865A9E">
            <w:r>
              <w:t>Le système d’exploitation Android démarre</w:t>
            </w:r>
            <w:r w:rsidR="00B3247F">
              <w:t>.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Default="00D848F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633" w:type="dxa"/>
            <w:shd w:val="clear" w:color="auto" w:fill="FFFFFF"/>
          </w:tcPr>
          <w:p w:rsidR="00D848F6" w:rsidRDefault="00D848F6" w:rsidP="006E6A26">
            <w:r>
              <w:t xml:space="preserve">L’application démarre et le menu </w:t>
            </w:r>
            <w:r w:rsidR="006E6A26">
              <w:t>d’accueil</w:t>
            </w:r>
            <w:r>
              <w:t xml:space="preserve"> est affiché.</w:t>
            </w:r>
          </w:p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10460" cy="3574415"/>
                  <wp:effectExtent l="0" t="0" r="0" b="0"/>
                  <wp:docPr id="103" name="Image 10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6E6A26" w:rsidRDefault="006E6A2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Client » du menu d’acceuil.</w:t>
            </w:r>
          </w:p>
          <w:p w:rsidR="006E6A26" w:rsidRDefault="006730BD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1365250</wp:posOffset>
                      </wp:positionV>
                      <wp:extent cx="581660" cy="850265"/>
                      <wp:effectExtent l="27940" t="73660" r="85725" b="19050"/>
                      <wp:wrapNone/>
                      <wp:docPr id="1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869291" id="AutoShape 16" o:spid="_x0000_s1026" type="#_x0000_t32" style="position:absolute;margin-left:51.35pt;margin-top:107.5pt;width:45.8pt;height:66.95pt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/+UQQ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76830" cy="3836035"/>
                  <wp:effectExtent l="0" t="0" r="0" b="0"/>
                  <wp:docPr id="104" name="Image 10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6E6A26" w:rsidRDefault="006E6A26" w:rsidP="006E6A26">
            <w:r>
              <w:t>Le dialogue de sélection de table s’affiche</w:t>
            </w:r>
            <w:r w:rsidR="00B3247F">
              <w:t>.</w:t>
            </w:r>
          </w:p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612390" cy="3895090"/>
                  <wp:effectExtent l="0" t="0" r="0" b="0"/>
                  <wp:docPr id="105" name="Image 105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390" cy="389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865A9E" w:rsidRDefault="006730BD" w:rsidP="00D848F6">
            <w:r>
              <w:lastRenderedPageBreak/>
              <w:t>L’utilisateur entre au clavier virtuel le numéro de la table dans la boîte de texte et clique sur le bouton confirmer</w:t>
            </w:r>
            <w:r w:rsidR="005A381F">
              <w:t>.</w:t>
            </w:r>
            <w:r w:rsidR="005A381F">
              <w:rPr>
                <w:noProof/>
                <w:lang w:val="fr-CH" w:eastAsia="fr-CH"/>
              </w:rPr>
              <w:t xml:space="preserve"> </w:t>
            </w:r>
          </w:p>
          <w:p w:rsidR="006E6A26" w:rsidRDefault="005A381F" w:rsidP="006730B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7C90F0A" wp14:editId="4752B28C">
                      <wp:simplePos x="0" y="0"/>
                      <wp:positionH relativeFrom="column">
                        <wp:posOffset>476918</wp:posOffset>
                      </wp:positionH>
                      <wp:positionV relativeFrom="paragraph">
                        <wp:posOffset>2280706</wp:posOffset>
                      </wp:positionV>
                      <wp:extent cx="581660" cy="850265"/>
                      <wp:effectExtent l="27940" t="73660" r="85725" b="19050"/>
                      <wp:wrapNone/>
                      <wp:docPr id="2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4F7A7B" id="AutoShape 16" o:spid="_x0000_s1026" type="#_x0000_t32" style="position:absolute;margin-left:37.55pt;margin-top:179.6pt;width:45.8pt;height:66.95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r0GQgIAAG4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378279</wp:posOffset>
                      </wp:positionH>
                      <wp:positionV relativeFrom="paragraph">
                        <wp:posOffset>1441739</wp:posOffset>
                      </wp:positionV>
                      <wp:extent cx="641267" cy="356259"/>
                      <wp:effectExtent l="19050" t="19050" r="45085" b="43815"/>
                      <wp:wrapNone/>
                      <wp:docPr id="12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1267" cy="356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AF0D" id="AutoShape 17" o:spid="_x0000_s1026" type="#_x0000_t32" style="position:absolute;margin-left:29.8pt;margin-top:113.5pt;width:50.5pt;height:28.0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w:drawing>
                <wp:anchor distT="0" distB="0" distL="114300" distR="114300" simplePos="0" relativeHeight="251664896" behindDoc="0" locked="0" layoutInCell="1" allowOverlap="1">
                  <wp:simplePos x="0" y="0"/>
                  <wp:positionH relativeFrom="column">
                    <wp:posOffset>105146</wp:posOffset>
                  </wp:positionH>
                  <wp:positionV relativeFrom="paragraph">
                    <wp:posOffset>1249045</wp:posOffset>
                  </wp:positionV>
                  <wp:extent cx="273050" cy="273050"/>
                  <wp:effectExtent l="0" t="0" r="0" b="0"/>
                  <wp:wrapNone/>
                  <wp:docPr id="115" name="Image 11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65A9E">
              <w:rPr>
                <w:rStyle w:val="Appelnotedebasdep"/>
                <w:noProof/>
                <w:lang w:val="fr-CH" w:eastAsia="fr-CH"/>
              </w:rPr>
              <w:footnoteReference w:id="6"/>
            </w:r>
            <w:r w:rsidR="006730BD">
              <w:rPr>
                <w:noProof/>
                <w:lang w:val="fr-CH" w:eastAsia="fr-CH"/>
              </w:rPr>
              <w:drawing>
                <wp:inline distT="0" distB="0" distL="0" distR="0">
                  <wp:extent cx="2553335" cy="3799840"/>
                  <wp:effectExtent l="0" t="0" r="0" b="0"/>
                  <wp:docPr id="101" name="Image 101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Le menu de sélection des plats est affiché.</w:t>
            </w:r>
          </w:p>
          <w:p w:rsidR="006E6A26" w:rsidRDefault="005A381F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08364" cy="3729083"/>
                  <wp:effectExtent l="0" t="0" r="6350" b="5080"/>
                  <wp:docPr id="26" name="Image 26" descr="C:\Users\vincent.erbrich\source\repos\CateringEasy_TPI\Documentation\Maquettes\Maquettes_15_05_Images\Menu du restaurant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vincent.erbrich\source\repos\CateringEasy_TPI\Documentation\Maquettes\Maquettes_15_05_Images\Menu du restaurant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29" cy="3736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81F" w:rsidTr="006730BD">
        <w:trPr>
          <w:cantSplit/>
        </w:trPr>
        <w:tc>
          <w:tcPr>
            <w:tcW w:w="4694" w:type="dxa"/>
            <w:shd w:val="clear" w:color="auto" w:fill="auto"/>
          </w:tcPr>
          <w:p w:rsidR="005A381F" w:rsidRDefault="005A381F" w:rsidP="00D848F6">
            <w:r>
              <w:t>L’assistant donne la tablette à l’acheteur</w:t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-</w:t>
            </w:r>
          </w:p>
        </w:tc>
      </w:tr>
    </w:tbl>
    <w:p w:rsidR="00DB15E6" w:rsidRDefault="00DB15E6" w:rsidP="00D848F6"/>
    <w:p w:rsidR="00D848F6" w:rsidRPr="00D848F6" w:rsidRDefault="00DB15E6" w:rsidP="00D848F6">
      <w:r>
        <w:br w:type="page"/>
      </w:r>
    </w:p>
    <w:p w:rsidR="00514064" w:rsidRDefault="00DD4923" w:rsidP="00514064">
      <w:pPr>
        <w:pStyle w:val="Titre3"/>
      </w:pPr>
      <w:bookmarkStart w:id="22" w:name="_Toc514252797"/>
      <w:r>
        <w:lastRenderedPageBreak/>
        <w:t xml:space="preserve">Use case </w:t>
      </w:r>
      <w:r w:rsidR="00514064">
        <w:t>ASSISTANT02</w:t>
      </w:r>
      <w:bookmarkEnd w:id="22"/>
    </w:p>
    <w:p w:rsidR="005A381F" w:rsidRDefault="005A381F" w:rsidP="005A381F">
      <w:pPr>
        <w:pStyle w:val="Titre4"/>
      </w:pPr>
      <w:r>
        <w:t>Scénario ASSISTANT02-SC01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ASSISTANT02</w:t>
            </w:r>
            <w:r w:rsidR="005A381F" w:rsidRPr="00D848F6">
              <w:t>-SC01</w:t>
            </w:r>
          </w:p>
        </w:tc>
      </w:tr>
      <w:tr w:rsidR="00DB15E6" w:rsidTr="0041447F">
        <w:trPr>
          <w:cantSplit/>
        </w:trPr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Assistant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Retourner à l’accueil après l’utilisation de la tablette par l’acheteur</w:t>
            </w:r>
            <w:r w:rsidR="00B3247F">
              <w:t>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Préparer la tablette à l’utilisation par le personnel.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Haute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A381F" w:rsidRPr="00663424" w:rsidRDefault="005A381F" w:rsidP="0041447F">
            <w:r>
              <w:t>CUSTOMER02</w:t>
            </w:r>
            <w:r w:rsidR="00DB15E6">
              <w:t>-SC03 – Pour que le client ait affiché la confirmation de commande</w:t>
            </w:r>
          </w:p>
        </w:tc>
      </w:tr>
    </w:tbl>
    <w:p w:rsidR="005A381F" w:rsidRDefault="005A381F" w:rsidP="005A381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1"/>
        <w:gridCol w:w="3870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DB15E6" w:rsidRDefault="00DB15E6" w:rsidP="00DB15E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</w:t>
            </w:r>
            <w:r w:rsidR="00B3247F">
              <w:rPr>
                <w:noProof/>
                <w:lang w:val="fr-CH" w:eastAsia="fr-CH"/>
              </w:rPr>
              <w:t xml:space="preserve"> entre le mot de passe du restaurant dans la boite de texte et clique sur le bouton « Retour à l’acceuil ».</w:t>
            </w:r>
          </w:p>
          <w:p w:rsidR="00DB15E6" w:rsidRPr="00C50845" w:rsidRDefault="00B3247F" w:rsidP="00DB15E6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79633532" wp14:editId="6DFCCAFA">
                      <wp:simplePos x="0" y="0"/>
                      <wp:positionH relativeFrom="column">
                        <wp:posOffset>1043296</wp:posOffset>
                      </wp:positionH>
                      <wp:positionV relativeFrom="paragraph">
                        <wp:posOffset>3185185</wp:posOffset>
                      </wp:positionV>
                      <wp:extent cx="653011" cy="178130"/>
                      <wp:effectExtent l="19050" t="76200" r="0" b="31750"/>
                      <wp:wrapNone/>
                      <wp:docPr id="3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53011" cy="1781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802275" id="AutoShape 16" o:spid="_x0000_s1026" type="#_x0000_t32" style="position:absolute;margin-left:82.15pt;margin-top:250.8pt;width:51.4pt;height:14.05pt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71040" behindDoc="0" locked="0" layoutInCell="1" allowOverlap="1" wp14:anchorId="11E5548A" wp14:editId="25E8E9CE">
                  <wp:simplePos x="0" y="0"/>
                  <wp:positionH relativeFrom="column">
                    <wp:posOffset>797634</wp:posOffset>
                  </wp:positionH>
                  <wp:positionV relativeFrom="paragraph">
                    <wp:posOffset>2307128</wp:posOffset>
                  </wp:positionV>
                  <wp:extent cx="273050" cy="273050"/>
                  <wp:effectExtent l="0" t="0" r="0" b="0"/>
                  <wp:wrapNone/>
                  <wp:docPr id="31" name="Image 3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2DCD303D" wp14:editId="33C05CFE">
                      <wp:simplePos x="0" y="0"/>
                      <wp:positionH relativeFrom="column">
                        <wp:posOffset>1067047</wp:posOffset>
                      </wp:positionH>
                      <wp:positionV relativeFrom="paragraph">
                        <wp:posOffset>2484541</wp:posOffset>
                      </wp:positionV>
                      <wp:extent cx="617278" cy="479705"/>
                      <wp:effectExtent l="19050" t="19050" r="68580" b="53975"/>
                      <wp:wrapNone/>
                      <wp:docPr id="3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17278" cy="4797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59E5F5" id="AutoShape 16" o:spid="_x0000_s1026" type="#_x0000_t32" style="position:absolute;margin-left:84pt;margin-top:195.65pt;width:48.6pt;height:37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B15E6">
              <w:rPr>
                <w:noProof/>
                <w:lang w:val="fr-CH" w:eastAsia="fr-CH"/>
              </w:rPr>
              <w:drawing>
                <wp:inline distT="0" distB="0" distL="0" distR="0" wp14:anchorId="1A5ED942" wp14:editId="43C18B79">
                  <wp:extent cx="2668122" cy="3966589"/>
                  <wp:effectExtent l="0" t="0" r="0" b="0"/>
                  <wp:docPr id="29" name="Image 29" descr="C:\Users\vincent.erbrich\source\repos\CateringEasy_TPI\Documentation\Maquettes\Maquettes_15_05_Images\Confirmation commande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vincent.erbrich\source\repos\CateringEasy_TPI\Documentation\Maquettes\Maquettes_15_05_Images\Confirmation commande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413" cy="399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DB15E6" w:rsidRPr="00DB15E6" w:rsidRDefault="00B3247F" w:rsidP="00B3247F">
            <w:r>
              <w:t>Il est redirigé au menu d’accueil de l’application.</w:t>
            </w:r>
            <w:r>
              <w:rPr>
                <w:noProof/>
                <w:lang w:val="fr-CH" w:eastAsia="fr-CH"/>
              </w:rPr>
              <w:t xml:space="preserve"> </w: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E6E41D" wp14:editId="5FC9FEF4">
                  <wp:extent cx="2428329" cy="3610098"/>
                  <wp:effectExtent l="0" t="0" r="0" b="0"/>
                  <wp:docPr id="33" name="Image 3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76" cy="362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247F" w:rsidRDefault="00B3247F" w:rsidP="005A381F"/>
    <w:p w:rsidR="00DB15E6" w:rsidRPr="005A381F" w:rsidRDefault="00B3247F" w:rsidP="005A381F">
      <w:r>
        <w:br w:type="page"/>
      </w:r>
    </w:p>
    <w:p w:rsidR="00514064" w:rsidRDefault="00DD4923" w:rsidP="00514064">
      <w:pPr>
        <w:pStyle w:val="Titre3"/>
      </w:pPr>
      <w:bookmarkStart w:id="23" w:name="_Toc514252798"/>
      <w:r>
        <w:lastRenderedPageBreak/>
        <w:t xml:space="preserve">Use case </w:t>
      </w:r>
      <w:r w:rsidR="00514064">
        <w:t>ASSISTANT03</w:t>
      </w:r>
      <w:bookmarkEnd w:id="23"/>
    </w:p>
    <w:p w:rsidR="00B3247F" w:rsidRDefault="00B3247F" w:rsidP="00B3247F">
      <w:pPr>
        <w:pStyle w:val="Titre4"/>
      </w:pPr>
      <w:r>
        <w:t>Scénario ASSISTANT03-SC01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ASSISTANT03-SC01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Choisir 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Le commander plus tard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DD4923" w:rsidRDefault="00B3247F" w:rsidP="0041447F">
            <w:r>
              <w:t>-</w:t>
            </w:r>
          </w:p>
        </w:tc>
      </w:tr>
    </w:tbl>
    <w:p w:rsidR="00B3247F" w:rsidRPr="00C50845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9"/>
        <w:gridCol w:w="4032"/>
      </w:tblGrid>
      <w:tr w:rsidR="000304DA" w:rsidTr="000F259B">
        <w:trPr>
          <w:cantSplit/>
        </w:trPr>
        <w:tc>
          <w:tcPr>
            <w:tcW w:w="4069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32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Pr="00C50845" w:rsidRDefault="00B3247F" w:rsidP="00B3247F">
            <w:r>
              <w:t>L’utilisateur appuie sur le bouton « power » de la tablette.</w:t>
            </w:r>
          </w:p>
        </w:tc>
        <w:tc>
          <w:tcPr>
            <w:tcW w:w="4032" w:type="dxa"/>
            <w:shd w:val="clear" w:color="auto" w:fill="FFFFFF"/>
          </w:tcPr>
          <w:p w:rsidR="00B3247F" w:rsidRPr="00C50845" w:rsidRDefault="00B3247F" w:rsidP="00B3247F">
            <w:r>
              <w:t>Le système d’exploitation Android démarre.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4032" w:type="dxa"/>
            <w:shd w:val="clear" w:color="auto" w:fill="FFFFFF"/>
          </w:tcPr>
          <w:p w:rsidR="00B3247F" w:rsidRDefault="00B3247F" w:rsidP="00B3247F">
            <w:r>
              <w:t>L’application démarre et le menu d’accueil est affiché.</w:t>
            </w:r>
          </w:p>
          <w:p w:rsidR="00B3247F" w:rsidRDefault="00B3247F" w:rsidP="00B3247F">
            <w:r>
              <w:rPr>
                <w:noProof/>
                <w:lang w:val="fr-CH" w:eastAsia="fr-CH"/>
              </w:rPr>
              <w:drawing>
                <wp:inline distT="0" distB="0" distL="0" distR="0" wp14:anchorId="15616163" wp14:editId="53E1DAD2">
                  <wp:extent cx="2410460" cy="3574415"/>
                  <wp:effectExtent l="0" t="0" r="0" b="0"/>
                  <wp:docPr id="42" name="Image 4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</w:t>
            </w:r>
            <w:r w:rsidR="000304DA">
              <w:rPr>
                <w:noProof/>
                <w:lang w:val="fr-CH" w:eastAsia="fr-CH"/>
              </w:rPr>
              <w:t>Serveur</w:t>
            </w:r>
            <w:r>
              <w:rPr>
                <w:noProof/>
                <w:lang w:val="fr-CH" w:eastAsia="fr-CH"/>
              </w:rPr>
              <w:t> » du menu d’acceuil.</w:t>
            </w:r>
          </w:p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544463B9" wp14:editId="5EB2A4D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4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07AE1" id="AutoShape 16" o:spid="_x0000_s1026" type="#_x0000_t32" style="position:absolute;margin-left:51.35pt;margin-top:72.4pt;width:45.8pt;height:66.95pt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Bu5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PMN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Bs7Bu5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66BD1BD" wp14:editId="7159E127">
                  <wp:extent cx="2576830" cy="3836035"/>
                  <wp:effectExtent l="0" t="0" r="0" b="0"/>
                  <wp:docPr id="43" name="Image 4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B3247F" w:rsidRDefault="000304DA" w:rsidP="00B3247F">
            <w:r>
              <w:t>L’accueil assistant s’affiche.</w:t>
            </w:r>
          </w:p>
          <w:p w:rsidR="00B3247F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60281" cy="3657600"/>
                  <wp:effectExtent l="0" t="0" r="0" b="0"/>
                  <wp:docPr id="45" name="Image 4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Passer une commande de la part du client ». </w:t>
            </w:r>
          </w:p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56FCDB4B" wp14:editId="3D75B718">
                      <wp:simplePos x="0" y="0"/>
                      <wp:positionH relativeFrom="column">
                        <wp:posOffset>936420</wp:posOffset>
                      </wp:positionH>
                      <wp:positionV relativeFrom="paragraph">
                        <wp:posOffset>1398772</wp:posOffset>
                      </wp:positionV>
                      <wp:extent cx="117986" cy="823851"/>
                      <wp:effectExtent l="19050" t="19050" r="73025" b="52705"/>
                      <wp:wrapNone/>
                      <wp:docPr id="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7986" cy="82385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6D252" id="AutoShape 16" o:spid="_x0000_s1026" type="#_x0000_t32" style="position:absolute;margin-left:73.75pt;margin-top:110.15pt;width:9.3pt;height:64.85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57AC6E" wp14:editId="697EB3C0">
                  <wp:extent cx="2476257" cy="3681350"/>
                  <wp:effectExtent l="0" t="0" r="635" b="0"/>
                  <wp:docPr id="46" name="Image 4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797" cy="3708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sélection du numéro de table s’affiche</w:t>
            </w:r>
          </w:p>
          <w:p w:rsidR="000304DA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32328" cy="3764709"/>
                  <wp:effectExtent l="0" t="0" r="1905" b="7620"/>
                  <wp:docPr id="48" name="Image 48" descr="C:\Users\vincent.erbrich\source\repos\CateringEasy_TPI\Documentation\Maquettes\Maquettes_15_05_Images\Sélection Table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Users\vincent.erbrich\source\repos\CateringEasy_TPI\Documentation\Maquettes\Maquettes_15_05_Images\Sélection Table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296" cy="379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0304DA" w:rsidRPr="000F259B" w:rsidRDefault="000F259B" w:rsidP="000F259B"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7462CEF2" wp14:editId="0DAA0537">
                      <wp:simplePos x="0" y="0"/>
                      <wp:positionH relativeFrom="column">
                        <wp:posOffset>389255</wp:posOffset>
                      </wp:positionH>
                      <wp:positionV relativeFrom="paragraph">
                        <wp:posOffset>2024380</wp:posOffset>
                      </wp:positionV>
                      <wp:extent cx="640715" cy="356235"/>
                      <wp:effectExtent l="19050" t="19050" r="45085" b="43815"/>
                      <wp:wrapNone/>
                      <wp:docPr id="50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715" cy="3562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FBFA46" id="AutoShape 17" o:spid="_x0000_s1026" type="#_x0000_t32" style="position:absolute;margin-left:30.65pt;margin-top:159.4pt;width:50.45pt;height:28.0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84352" behindDoc="0" locked="0" layoutInCell="1" allowOverlap="1" wp14:anchorId="4E96C6A7" wp14:editId="094FCCF0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1832420</wp:posOffset>
                  </wp:positionV>
                  <wp:extent cx="273050" cy="273050"/>
                  <wp:effectExtent l="0" t="0" r="0" b="0"/>
                  <wp:wrapNone/>
                  <wp:docPr id="51" name="Image 5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5376" behindDoc="0" locked="0" layoutInCell="1" allowOverlap="1" wp14:anchorId="40DC39B6" wp14:editId="5B9EC119">
                      <wp:simplePos x="0" y="0"/>
                      <wp:positionH relativeFrom="column">
                        <wp:posOffset>417509</wp:posOffset>
                      </wp:positionH>
                      <wp:positionV relativeFrom="paragraph">
                        <wp:posOffset>2921553</wp:posOffset>
                      </wp:positionV>
                      <wp:extent cx="581660" cy="850265"/>
                      <wp:effectExtent l="27940" t="73660" r="85725" b="19050"/>
                      <wp:wrapNone/>
                      <wp:docPr id="4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F74F94" id="AutoShape 16" o:spid="_x0000_s1026" type="#_x0000_t32" style="position:absolute;margin-left:32.85pt;margin-top:230.05pt;width:45.8pt;height:66.95pt;flip: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 w:rsidR="000304DA">
              <w:t>L’utilisateur entre au clavier virtuel le numéro de la table dans la boîte de texte et clique sur le bouton « Confirmer ».</w:t>
            </w:r>
            <w:r w:rsidR="000304DA">
              <w:rPr>
                <w:noProof/>
                <w:lang w:val="fr-CH" w:eastAsia="fr-CH"/>
              </w:rPr>
              <w:drawing>
                <wp:inline distT="0" distB="0" distL="0" distR="0" wp14:anchorId="5575C59D" wp14:editId="222AFB3E">
                  <wp:extent cx="2553335" cy="3799840"/>
                  <wp:effectExtent l="0" t="0" r="0" b="0"/>
                  <wp:docPr id="52" name="Image 52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0304DA">
            <w:r>
              <w:t>Le menu assistant de sélection des plats est affiché.</w:t>
            </w:r>
          </w:p>
          <w:p w:rsidR="000304DA" w:rsidRDefault="000304DA" w:rsidP="000304DA">
            <w:r w:rsidRPr="000304DA">
              <w:rPr>
                <w:noProof/>
                <w:lang w:val="fr-CH" w:eastAsia="fr-CH"/>
              </w:rPr>
              <w:drawing>
                <wp:inline distT="0" distB="0" distL="0" distR="0">
                  <wp:extent cx="2545870" cy="3787940"/>
                  <wp:effectExtent l="0" t="0" r="6985" b="3175"/>
                  <wp:docPr id="54" name="Image 54" descr="C:\Users\vincent.erbrich\source\repos\CateringEasy_TPI\Documentation\Maquettes\Maquettes_15_05_Images\Menu du restaurant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vincent.erbrich\source\repos\CateringEasy_TPI\Documentation\Maquettes\Maquettes_15_05_Images\Menu du restaurant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978" cy="380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59B" w:rsidTr="000F259B">
        <w:trPr>
          <w:cantSplit/>
        </w:trPr>
        <w:tc>
          <w:tcPr>
            <w:tcW w:w="4069" w:type="dxa"/>
            <w:shd w:val="clear" w:color="auto" w:fill="auto"/>
          </w:tcPr>
          <w:p w:rsidR="000F259B" w:rsidRDefault="000F259B" w:rsidP="000F259B">
            <w:r>
              <w:t>L’utilisateur clique sur le bouton « flèche du haut » dans le champ de sélection à boutons situé à droite de l’élément x que le client a choisi.</w:t>
            </w:r>
          </w:p>
          <w:p w:rsidR="000F259B" w:rsidRPr="00C50845" w:rsidRDefault="000F259B" w:rsidP="000F259B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0" layoutInCell="1" allowOverlap="1" wp14:anchorId="50D86679" wp14:editId="18E01E7B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644525</wp:posOffset>
                      </wp:positionV>
                      <wp:extent cx="784225" cy="332740"/>
                      <wp:effectExtent l="19685" t="22860" r="62865" b="92075"/>
                      <wp:wrapNone/>
                      <wp:docPr id="55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27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33390B" id="AutoShape 9" o:spid="_x0000_s1026" type="#_x0000_t32" style="position:absolute;margin-left:78.45pt;margin-top:50.75pt;width:61.75pt;height:26.2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FE0516" wp14:editId="741603DE">
                  <wp:extent cx="2339340" cy="2113915"/>
                  <wp:effectExtent l="0" t="0" r="0" b="0"/>
                  <wp:docPr id="56" name="Image 5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F259B" w:rsidRPr="00C50845" w:rsidRDefault="000F259B" w:rsidP="000F259B">
            <w:r>
              <w:t>Le nombre de sélection de l’élément x est incrémenté dans le champ de sélection à boutons.</w:t>
            </w:r>
          </w:p>
        </w:tc>
      </w:tr>
    </w:tbl>
    <w:p w:rsidR="000F259B" w:rsidRDefault="000F259B" w:rsidP="00B3247F"/>
    <w:p w:rsidR="000F259B" w:rsidRDefault="000F259B">
      <w:r>
        <w:br w:type="page"/>
      </w:r>
    </w:p>
    <w:p w:rsidR="00B3247F" w:rsidRDefault="00B3247F" w:rsidP="00B3247F"/>
    <w:p w:rsidR="00B3247F" w:rsidRDefault="00B3247F" w:rsidP="00B3247F">
      <w:pPr>
        <w:pStyle w:val="Titre4"/>
      </w:pPr>
      <w:r>
        <w:t xml:space="preserve">Scénario </w:t>
      </w:r>
      <w:r w:rsidR="000304DA">
        <w:t>ASSISTANT03-SC02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ASSISTANT03-SC02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Annuler le choix d’un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Ne pas le commander plus tard</w:t>
            </w:r>
            <w:r w:rsidR="000304DA">
              <w:t xml:space="preserve">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</w:t>
            </w:r>
            <w:r w:rsidR="00B3247F" w:rsidRPr="00663424">
              <w:t>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flèche du bas » dans le champ de sélection à boutons sit</w:t>
            </w:r>
            <w:r w:rsidR="000F259B">
              <w:t>ué à droite de l’élément x que le client</w:t>
            </w:r>
            <w:r>
              <w:t xml:space="preserve"> veut désélectionner.</w: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774E75EE" wp14:editId="180F1AE2">
                      <wp:simplePos x="0" y="0"/>
                      <wp:positionH relativeFrom="column">
                        <wp:posOffset>1008380</wp:posOffset>
                      </wp:positionH>
                      <wp:positionV relativeFrom="paragraph">
                        <wp:posOffset>1194435</wp:posOffset>
                      </wp:positionV>
                      <wp:extent cx="793750" cy="260985"/>
                      <wp:effectExtent l="22225" t="86995" r="50800" b="23495"/>
                      <wp:wrapNone/>
                      <wp:docPr id="3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3750" cy="2609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7FFAD0" id="AutoShape 10" o:spid="_x0000_s1026" type="#_x0000_t32" style="position:absolute;margin-left:79.4pt;margin-top:94.05pt;width:62.5pt;height:20.55pt;flip: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687077A" wp14:editId="55368FB6">
                  <wp:extent cx="2339340" cy="2113915"/>
                  <wp:effectExtent l="0" t="0" r="0" b="0"/>
                  <wp:docPr id="38" name="Image 3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Pr="00C50845" w:rsidRDefault="00B3247F" w:rsidP="0041447F">
            <w:r>
              <w:t>Le nombre de sélection de l’élément x est décrémenté dans le champ de sélection à boutons.</w:t>
            </w:r>
          </w:p>
        </w:tc>
      </w:tr>
    </w:tbl>
    <w:p w:rsidR="00B3247F" w:rsidRDefault="00B3247F" w:rsidP="00B3247F"/>
    <w:p w:rsidR="00B3247F" w:rsidRDefault="00B3247F" w:rsidP="00B3247F">
      <w:pPr>
        <w:pStyle w:val="Titre4"/>
      </w:pPr>
      <w:r>
        <w:br w:type="page"/>
      </w:r>
      <w:r>
        <w:lastRenderedPageBreak/>
        <w:t xml:space="preserve">Scénario </w:t>
      </w:r>
      <w:r w:rsidR="000304DA">
        <w:t>ASSISTANT03-SC03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ASSISTANT03-SC03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0304DA">
            <w:r>
              <w:t xml:space="preserve">Confirmer </w:t>
            </w:r>
            <w:r w:rsidR="000304DA">
              <w:t>la</w:t>
            </w:r>
            <w:r>
              <w:t xml:space="preserve"> commande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Demander sa préparation à la cuisine</w:t>
            </w:r>
            <w:r w:rsidR="000304DA">
              <w:t xml:space="preserve"> de la part du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Confirmer ».</w: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29342265" wp14:editId="50183809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2419985</wp:posOffset>
                      </wp:positionV>
                      <wp:extent cx="304800" cy="704215"/>
                      <wp:effectExtent l="22860" t="25400" r="91440" b="60960"/>
                      <wp:wrapNone/>
                      <wp:docPr id="36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4800" cy="704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065029B" id="AutoShape 13" o:spid="_x0000_s1026" type="#_x0000_t32" style="position:absolute;margin-left:68.2pt;margin-top:190.55pt;width:24pt;height:55.4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C2A85B7" wp14:editId="16588C28">
                  <wp:extent cx="2541270" cy="3622040"/>
                  <wp:effectExtent l="0" t="0" r="0" b="0"/>
                  <wp:docPr id="39" name="Image 3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Default="00B3247F" w:rsidP="0041447F">
            <w:r>
              <w:t>Sa commande est ajoutée aux commandes en attente et l’utilisateur est redirigé sur la page de confirmation de commande.</w:t>
            </w:r>
          </w:p>
          <w:p w:rsidR="00B3247F" w:rsidRPr="00C50845" w:rsidRDefault="000F259B" w:rsidP="0041447F">
            <w:r w:rsidRPr="000F259B">
              <w:rPr>
                <w:noProof/>
                <w:lang w:val="fr-CH" w:eastAsia="fr-CH"/>
              </w:rPr>
              <w:drawing>
                <wp:inline distT="0" distB="0" distL="0" distR="0">
                  <wp:extent cx="2314410" cy="3443556"/>
                  <wp:effectExtent l="0" t="0" r="0" b="5080"/>
                  <wp:docPr id="57" name="Image 57" descr="C:\Users\vincent.erbrich\source\repos\CateringEasy_TPI\Documentation\Maquettes\Maquettes_15_05_Images\Confirmation commande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vincent.erbrich\source\repos\CateringEasy_TPI\Documentation\Maquettes\Maquettes_15_05_Images\Confirmation commande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383" cy="3470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59B" w:rsidRDefault="000F259B" w:rsidP="00B3247F"/>
    <w:p w:rsidR="00B3247F" w:rsidRPr="00B3247F" w:rsidRDefault="000F259B" w:rsidP="00B3247F">
      <w:r>
        <w:br w:type="page"/>
      </w:r>
    </w:p>
    <w:p w:rsidR="00514064" w:rsidRDefault="00DD4923" w:rsidP="00514064">
      <w:pPr>
        <w:pStyle w:val="Titre3"/>
      </w:pPr>
      <w:bookmarkStart w:id="24" w:name="_Toc514252799"/>
      <w:r>
        <w:lastRenderedPageBreak/>
        <w:t xml:space="preserve">Use case </w:t>
      </w:r>
      <w:r w:rsidR="00514064">
        <w:t>ASSISTANT04</w:t>
      </w:r>
      <w:bookmarkEnd w:id="24"/>
    </w:p>
    <w:p w:rsidR="000F259B" w:rsidRDefault="000F259B" w:rsidP="000F259B">
      <w:pPr>
        <w:pStyle w:val="Titre4"/>
      </w:pPr>
      <w:r>
        <w:t>Scénario ASSISTANT04-SC01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ASSISTANT04-SC01</w:t>
            </w:r>
          </w:p>
        </w:tc>
      </w:tr>
      <w:tr w:rsidR="000F259B" w:rsidTr="0041447F">
        <w:trPr>
          <w:cantSplit/>
        </w:trPr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0F259B">
            <w:r>
              <w:t xml:space="preserve">M’informer des commandes dont la préparation par la cuisine est terminée. 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0F259B" w:rsidRDefault="00BC40C0" w:rsidP="0041447F">
            <w:r>
              <w:t>Savoir si une commande est prête à être livrée à une table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Haute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0F259B" w:rsidRPr="00BC40C0" w:rsidRDefault="00BC40C0" w:rsidP="0041447F">
            <w:r w:rsidRPr="00BC40C0">
              <w:t>-</w:t>
            </w:r>
          </w:p>
        </w:tc>
      </w:tr>
    </w:tbl>
    <w:p w:rsidR="000F259B" w:rsidRDefault="000F259B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9"/>
        <w:gridCol w:w="3962"/>
      </w:tblGrid>
      <w:tr w:rsidR="00BC40C0" w:rsidTr="00A12BAF">
        <w:trPr>
          <w:cantSplit/>
        </w:trPr>
        <w:tc>
          <w:tcPr>
            <w:tcW w:w="3580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Pr="00C50845" w:rsidRDefault="00A12BAF" w:rsidP="00A12BA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A12BAF" w:rsidRPr="00C50845" w:rsidRDefault="00A12BAF" w:rsidP="00A12BAF">
            <w:r>
              <w:t>Le système d’exploitation Android démarre.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L’application démarre et le menu d’accueil est affiché.</w:t>
            </w:r>
          </w:p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53735ABD" wp14:editId="0B6CF6C8">
                  <wp:extent cx="2410460" cy="3574415"/>
                  <wp:effectExtent l="0" t="0" r="0" b="0"/>
                  <wp:docPr id="65" name="Image 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678A6053" wp14:editId="429E2C5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6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FA83D" id="AutoShape 16" o:spid="_x0000_s1026" type="#_x0000_t32" style="position:absolute;margin-left:51.35pt;margin-top:72.4pt;width:45.8pt;height:66.95pt;flip: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ELk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Isd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A8XELk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916E2F0" wp14:editId="0E0CDDEB">
                  <wp:extent cx="2576830" cy="3836035"/>
                  <wp:effectExtent l="0" t="0" r="0" b="0"/>
                  <wp:docPr id="66" name="Image 66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L’accueil assistant s’affiche.</w:t>
            </w:r>
          </w:p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1EAA33D9" wp14:editId="0293DD82">
                  <wp:extent cx="2460281" cy="3657600"/>
                  <wp:effectExtent l="0" t="0" r="0" b="0"/>
                  <wp:docPr id="67" name="Image 67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prêtes.</w:t>
            </w: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>
                      <wp:simplePos x="0" y="0"/>
                      <wp:positionH relativeFrom="column">
                        <wp:posOffset>200149</wp:posOffset>
                      </wp:positionH>
                      <wp:positionV relativeFrom="paragraph">
                        <wp:posOffset>675698</wp:posOffset>
                      </wp:positionV>
                      <wp:extent cx="2030680" cy="641267"/>
                      <wp:effectExtent l="0" t="0" r="27305" b="26035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0680" cy="6412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1A86E" id="Rectangle 69" o:spid="_x0000_s1026" style="position:absolute;margin-left:15.75pt;margin-top:53.2pt;width:159.9pt;height:50.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D06CEC2" wp14:editId="0936E3AA">
                  <wp:extent cx="2460281" cy="3657600"/>
                  <wp:effectExtent l="0" t="0" r="0" b="0"/>
                  <wp:docPr id="68" name="Image 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-</w:t>
            </w:r>
          </w:p>
        </w:tc>
      </w:tr>
    </w:tbl>
    <w:p w:rsidR="000F259B" w:rsidRDefault="000F259B" w:rsidP="000F259B"/>
    <w:p w:rsidR="0090157B" w:rsidRDefault="0090157B" w:rsidP="0090157B">
      <w:pPr>
        <w:pStyle w:val="Titre4"/>
      </w:pPr>
      <w:r>
        <w:lastRenderedPageBreak/>
        <w:t>Scénario ASSISTANT04-SC02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0B1DF2">
        <w:tc>
          <w:tcPr>
            <w:tcW w:w="3646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0B1DF2">
            <w:r>
              <w:t>ASSISTA</w:t>
            </w:r>
            <w:r>
              <w:t>NT04</w:t>
            </w:r>
            <w:r>
              <w:t>-SC02</w:t>
            </w:r>
          </w:p>
        </w:tc>
      </w:tr>
      <w:tr w:rsidR="0090157B" w:rsidTr="000B1DF2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0B1DF2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0B1DF2">
            <w:r>
              <w:t>Assistant</w:t>
            </w:r>
          </w:p>
        </w:tc>
      </w:tr>
      <w:tr w:rsidR="0090157B" w:rsidTr="000B1DF2">
        <w:tc>
          <w:tcPr>
            <w:tcW w:w="3646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0B1DF2">
            <w:r>
              <w:t>Consulter la liste des commandes de boissons en attente</w:t>
            </w:r>
          </w:p>
        </w:tc>
      </w:tr>
      <w:tr w:rsidR="0090157B" w:rsidTr="000B1DF2">
        <w:tc>
          <w:tcPr>
            <w:tcW w:w="3646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0B1DF2">
            <w:r>
              <w:t>Savoir quelles boissons apporter à l’acheteur</w:t>
            </w:r>
          </w:p>
        </w:tc>
      </w:tr>
      <w:tr w:rsidR="0090157B" w:rsidTr="000B1DF2">
        <w:tc>
          <w:tcPr>
            <w:tcW w:w="3646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0B1DF2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0B1DF2">
        <w:tc>
          <w:tcPr>
            <w:tcW w:w="3646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0B1DF2">
            <w:r>
              <w:t>CUSTOMER02-SC03 ou ASSISTANT03-SC03 pour qu’une commande de boissons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90157B" w:rsidTr="0090157B">
        <w:trPr>
          <w:cantSplit/>
        </w:trPr>
        <w:tc>
          <w:tcPr>
            <w:tcW w:w="4178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Pr="00C50845" w:rsidRDefault="0090157B" w:rsidP="000B1DF2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90157B" w:rsidRPr="00C50845" w:rsidRDefault="0090157B" w:rsidP="000B1DF2">
            <w:r>
              <w:t>Le système d’exploitation Android démarre.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0B1DF2">
            <w:r>
              <w:t>L’application démarre et le menu d’accueil est affiché.</w:t>
            </w:r>
          </w:p>
          <w:p w:rsidR="0090157B" w:rsidRDefault="0090157B" w:rsidP="000B1DF2">
            <w:r>
              <w:rPr>
                <w:noProof/>
                <w:lang w:val="fr-CH" w:eastAsia="fr-CH"/>
              </w:rPr>
              <w:drawing>
                <wp:inline distT="0" distB="0" distL="0" distR="0" wp14:anchorId="2C0D46D2" wp14:editId="1462C17B">
                  <wp:extent cx="2410460" cy="3574415"/>
                  <wp:effectExtent l="0" t="0" r="0" b="0"/>
                  <wp:docPr id="138" name="Image 13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90157B" w:rsidRDefault="0090157B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9408" behindDoc="0" locked="0" layoutInCell="1" allowOverlap="1" wp14:anchorId="2BA54155" wp14:editId="7DC835D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2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20D7E" id="AutoShape 16" o:spid="_x0000_s1026" type="#_x0000_t32" style="position:absolute;margin-left:51.35pt;margin-top:72.4pt;width:45.8pt;height:66.95pt;flip: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IOQgIAAG8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fBlIO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4C567E6" wp14:editId="242F956F">
                  <wp:extent cx="2576830" cy="3836035"/>
                  <wp:effectExtent l="0" t="0" r="0" b="0"/>
                  <wp:docPr id="139" name="Image 13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0B1DF2">
            <w:r>
              <w:t>L’accueil assistant s’affiche.</w:t>
            </w:r>
          </w:p>
          <w:p w:rsidR="0090157B" w:rsidRDefault="0090157B" w:rsidP="000B1DF2">
            <w:r>
              <w:rPr>
                <w:noProof/>
                <w:lang w:val="fr-CH" w:eastAsia="fr-CH"/>
              </w:rPr>
              <w:drawing>
                <wp:inline distT="0" distB="0" distL="0" distR="0" wp14:anchorId="5084839D" wp14:editId="06B9F209">
                  <wp:extent cx="2060593" cy="3063401"/>
                  <wp:effectExtent l="0" t="0" r="0" b="3810"/>
                  <wp:docPr id="140" name="Image 14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consulte les </w:t>
            </w:r>
            <w:r w:rsidR="00335215">
              <w:rPr>
                <w:noProof/>
                <w:lang w:val="fr-CH" w:eastAsia="fr-CH"/>
              </w:rPr>
              <w:t>boissons</w:t>
            </w:r>
            <w:r>
              <w:rPr>
                <w:noProof/>
                <w:lang w:val="fr-CH" w:eastAsia="fr-CH"/>
              </w:rPr>
              <w:t xml:space="preserve"> en attente.</w:t>
            </w:r>
          </w:p>
          <w:p w:rsidR="0090157B" w:rsidRDefault="0090157B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0432" behindDoc="0" locked="0" layoutInCell="1" allowOverlap="1" wp14:anchorId="2686E823" wp14:editId="20844848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1475649</wp:posOffset>
                      </wp:positionV>
                      <wp:extent cx="2046514" cy="652961"/>
                      <wp:effectExtent l="0" t="0" r="11430" b="13970"/>
                      <wp:wrapNone/>
                      <wp:docPr id="151" name="Rectangle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6514" cy="65296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F48A72" id="Rectangle 151" o:spid="_x0000_s1026" style="position:absolute;margin-left:15.2pt;margin-top:116.2pt;width:161.15pt;height:51.4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DD5A32A" wp14:editId="57E12DCA">
                  <wp:extent cx="2460281" cy="3657600"/>
                  <wp:effectExtent l="0" t="0" r="0" b="0"/>
                  <wp:docPr id="141" name="Image 14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Pr="0041447F" w:rsidRDefault="0090157B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</w:tbl>
    <w:p w:rsidR="0090157B" w:rsidRDefault="0090157B" w:rsidP="0090157B"/>
    <w:p w:rsidR="0090157B" w:rsidRDefault="0090157B" w:rsidP="0090157B">
      <w:pPr>
        <w:pStyle w:val="Titre4"/>
      </w:pPr>
      <w:r>
        <w:lastRenderedPageBreak/>
        <w:t>Scénario ASSISTANT04</w:t>
      </w:r>
      <w:r>
        <w:t>-SC03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0B1DF2">
        <w:tc>
          <w:tcPr>
            <w:tcW w:w="3646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0B1DF2">
            <w:r>
              <w:t>ASSISTANT04</w:t>
            </w:r>
            <w:r>
              <w:t>-SC03</w:t>
            </w:r>
          </w:p>
        </w:tc>
      </w:tr>
      <w:tr w:rsidR="0090157B" w:rsidTr="000B1DF2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0B1DF2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0B1DF2">
            <w:r>
              <w:t>Assistant</w:t>
            </w:r>
          </w:p>
        </w:tc>
      </w:tr>
      <w:tr w:rsidR="0090157B" w:rsidTr="000B1DF2">
        <w:tc>
          <w:tcPr>
            <w:tcW w:w="3646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90157B">
            <w:r>
              <w:t>Confirmer la livraison d’une commande de solides</w:t>
            </w:r>
            <w:r w:rsidR="0040628C">
              <w:t>.</w:t>
            </w:r>
          </w:p>
        </w:tc>
      </w:tr>
      <w:tr w:rsidR="0090157B" w:rsidTr="000B1DF2">
        <w:tc>
          <w:tcPr>
            <w:tcW w:w="3646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7A0249" w:rsidP="0040628C">
            <w:r>
              <w:t>Enlever la commande de la liste des commandes en attente</w:t>
            </w:r>
            <w:r w:rsidR="0040628C">
              <w:t xml:space="preserve"> et décrémenter dans le stock les items contenus dans la commande.</w:t>
            </w:r>
          </w:p>
        </w:tc>
      </w:tr>
      <w:tr w:rsidR="0090157B" w:rsidTr="000B1DF2">
        <w:tc>
          <w:tcPr>
            <w:tcW w:w="3646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0B1DF2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0B1DF2">
        <w:tc>
          <w:tcPr>
            <w:tcW w:w="3646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40628C">
            <w:r>
              <w:t xml:space="preserve">CUSTOMER02-SC03 ou ASSISTANT03-SC03 pour qu’une commande de </w:t>
            </w:r>
            <w:r w:rsidR="0040628C">
              <w:t>solides</w:t>
            </w:r>
            <w:r>
              <w:t xml:space="preserve">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42"/>
        <w:gridCol w:w="3659"/>
      </w:tblGrid>
      <w:tr w:rsidR="008D25AA" w:rsidTr="000B1DF2">
        <w:trPr>
          <w:cantSplit/>
        </w:trPr>
        <w:tc>
          <w:tcPr>
            <w:tcW w:w="4178" w:type="dxa"/>
            <w:shd w:val="clear" w:color="auto" w:fill="D9D9D9"/>
          </w:tcPr>
          <w:p w:rsidR="008D25AA" w:rsidRPr="00B4592D" w:rsidRDefault="008D25AA" w:rsidP="000B1DF2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8D25AA" w:rsidRPr="00B4592D" w:rsidRDefault="008D25AA" w:rsidP="000B1DF2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D25AA" w:rsidTr="000B1DF2">
        <w:trPr>
          <w:cantSplit/>
        </w:trPr>
        <w:tc>
          <w:tcPr>
            <w:tcW w:w="4178" w:type="dxa"/>
            <w:shd w:val="clear" w:color="auto" w:fill="auto"/>
          </w:tcPr>
          <w:p w:rsidR="008D25AA" w:rsidRPr="00C50845" w:rsidRDefault="008D25AA" w:rsidP="000B1DF2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8D25AA" w:rsidRPr="00C50845" w:rsidRDefault="008D25AA" w:rsidP="000B1DF2">
            <w:r>
              <w:t>Le système d’exploitation Android démarre.</w:t>
            </w:r>
          </w:p>
        </w:tc>
      </w:tr>
      <w:tr w:rsidR="008D25AA" w:rsidTr="000B1DF2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0B1DF2">
            <w:r>
              <w:t>L’application démarre et le menu d’accueil est affiché.</w:t>
            </w:r>
          </w:p>
          <w:p w:rsidR="008D25AA" w:rsidRDefault="008D25AA" w:rsidP="000B1DF2">
            <w:r>
              <w:rPr>
                <w:noProof/>
                <w:lang w:val="fr-CH" w:eastAsia="fr-CH"/>
              </w:rPr>
              <w:drawing>
                <wp:inline distT="0" distB="0" distL="0" distR="0" wp14:anchorId="638B8D52" wp14:editId="7BB97188">
                  <wp:extent cx="2410460" cy="3574415"/>
                  <wp:effectExtent l="0" t="0" r="0" b="0"/>
                  <wp:docPr id="157" name="Image 15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0B1DF2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8D25AA" w:rsidRDefault="008D25AA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 wp14:anchorId="14455A15" wp14:editId="439D8BD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CE687" id="AutoShape 16" o:spid="_x0000_s1026" type="#_x0000_t32" style="position:absolute;margin-left:51.35pt;margin-top:72.4pt;width:45.8pt;height:66.95pt;flip: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6Mm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WB2iwVG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286Mm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E0B1B31" wp14:editId="5B1ED6FA">
                  <wp:extent cx="2576830" cy="3836035"/>
                  <wp:effectExtent l="0" t="0" r="0" b="0"/>
                  <wp:docPr id="158" name="Image 15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0B1DF2">
            <w:r>
              <w:t>L’accueil assistant s’affiche.</w:t>
            </w:r>
          </w:p>
          <w:p w:rsidR="008D25AA" w:rsidRDefault="008D25AA" w:rsidP="000B1DF2">
            <w:r>
              <w:rPr>
                <w:noProof/>
                <w:lang w:val="fr-CH" w:eastAsia="fr-CH"/>
              </w:rPr>
              <w:drawing>
                <wp:inline distT="0" distB="0" distL="0" distR="0" wp14:anchorId="492A2D28" wp14:editId="7213266E">
                  <wp:extent cx="2060593" cy="3063401"/>
                  <wp:effectExtent l="0" t="0" r="0" b="3810"/>
                  <wp:docPr id="159" name="Image 159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0B1DF2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Rendue » à droite de la commande de sa sélection.</w:t>
            </w:r>
          </w:p>
          <w:p w:rsidR="008D25AA" w:rsidRDefault="008D25AA" w:rsidP="000B1DF2">
            <w:pPr>
              <w:rPr>
                <w:noProof/>
                <w:lang w:val="fr-CH" w:eastAsia="fr-CH"/>
              </w:rPr>
            </w:pPr>
          </w:p>
          <w:p w:rsidR="008D25AA" w:rsidRDefault="008D25AA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5BD8C8D7" wp14:editId="269DB54D">
                      <wp:simplePos x="0" y="0"/>
                      <wp:positionH relativeFrom="column">
                        <wp:posOffset>1445078</wp:posOffset>
                      </wp:positionH>
                      <wp:positionV relativeFrom="paragraph">
                        <wp:posOffset>625203</wp:posOffset>
                      </wp:positionV>
                      <wp:extent cx="707571" cy="97971"/>
                      <wp:effectExtent l="19050" t="76200" r="0" b="35560"/>
                      <wp:wrapNone/>
                      <wp:docPr id="16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07571" cy="9797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93B125" id="AutoShape 16" o:spid="_x0000_s1026" type="#_x0000_t32" style="position:absolute;margin-left:113.8pt;margin-top:49.25pt;width:55.7pt;height:7.7pt;flip:y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2E6ACDA" wp14:editId="76820261">
                  <wp:extent cx="2959333" cy="1588135"/>
                  <wp:effectExtent l="0" t="0" r="0" b="0"/>
                  <wp:docPr id="160" name="Image 16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042789" cy="163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Pr="0041447F" w:rsidRDefault="00335215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notée comme rendue à l’acheteur dans la base de données et disparait de la liste.</w:t>
            </w:r>
          </w:p>
        </w:tc>
      </w:tr>
    </w:tbl>
    <w:p w:rsidR="007A0249" w:rsidRDefault="007A0249" w:rsidP="0090157B"/>
    <w:p w:rsidR="007A0249" w:rsidRPr="0090157B" w:rsidRDefault="007A0249" w:rsidP="0090157B">
      <w:r>
        <w:br w:type="page"/>
      </w:r>
    </w:p>
    <w:p w:rsidR="0090157B" w:rsidRDefault="0090157B" w:rsidP="0090157B">
      <w:pPr>
        <w:pStyle w:val="Titre4"/>
      </w:pPr>
      <w:r>
        <w:lastRenderedPageBreak/>
        <w:t>Scénario ASSISTANT04</w:t>
      </w:r>
      <w:r w:rsidR="0040628C">
        <w:t>-SC04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0B1DF2">
            <w:r>
              <w:t>ASSISTANT04</w:t>
            </w:r>
            <w:r>
              <w:t>-SC04</w:t>
            </w:r>
          </w:p>
        </w:tc>
      </w:tr>
      <w:tr w:rsidR="0090157B" w:rsidTr="0040628C">
        <w:trPr>
          <w:cantSplit/>
        </w:trPr>
        <w:tc>
          <w:tcPr>
            <w:tcW w:w="3579" w:type="dxa"/>
            <w:shd w:val="clear" w:color="auto" w:fill="D9D9D9"/>
          </w:tcPr>
          <w:p w:rsidR="0090157B" w:rsidRPr="00B4592D" w:rsidRDefault="0090157B" w:rsidP="000B1DF2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0B1DF2">
            <w:r>
              <w:t>Assistant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90157B" w:rsidRDefault="0040628C" w:rsidP="0040628C">
            <w:r>
              <w:t>Confirmer</w:t>
            </w:r>
            <w:r>
              <w:t xml:space="preserve"> la livraison d’une </w:t>
            </w:r>
            <w:r>
              <w:t>boisson.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90157B" w:rsidRDefault="007A0249" w:rsidP="000B1DF2">
            <w:r>
              <w:t>Enlever la boisson livrée de la liste des boissons en attente de livraison</w:t>
            </w:r>
            <w:r w:rsidR="0040628C">
              <w:t xml:space="preserve"> et décrémenter la boisson dans le stock.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22" w:type="dxa"/>
            <w:shd w:val="clear" w:color="auto" w:fill="auto"/>
          </w:tcPr>
          <w:p w:rsidR="0090157B" w:rsidRDefault="00335215" w:rsidP="000B1DF2">
            <w:pPr>
              <w:tabs>
                <w:tab w:val="left" w:pos="1491"/>
              </w:tabs>
            </w:pPr>
            <w:r>
              <w:t>Moyenne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0B1DF2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90157B" w:rsidRPr="00BC40C0" w:rsidRDefault="0090157B" w:rsidP="000B1DF2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335215" w:rsidTr="000B1DF2">
        <w:trPr>
          <w:cantSplit/>
        </w:trPr>
        <w:tc>
          <w:tcPr>
            <w:tcW w:w="4178" w:type="dxa"/>
            <w:shd w:val="clear" w:color="auto" w:fill="D9D9D9"/>
          </w:tcPr>
          <w:p w:rsidR="00335215" w:rsidRPr="00B4592D" w:rsidRDefault="00335215" w:rsidP="000B1DF2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335215" w:rsidRPr="00B4592D" w:rsidRDefault="00335215" w:rsidP="000B1DF2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335215" w:rsidTr="000B1DF2">
        <w:trPr>
          <w:cantSplit/>
        </w:trPr>
        <w:tc>
          <w:tcPr>
            <w:tcW w:w="4178" w:type="dxa"/>
            <w:shd w:val="clear" w:color="auto" w:fill="auto"/>
          </w:tcPr>
          <w:p w:rsidR="00335215" w:rsidRPr="00C50845" w:rsidRDefault="00335215" w:rsidP="000B1DF2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335215" w:rsidRPr="00C50845" w:rsidRDefault="00335215" w:rsidP="000B1DF2">
            <w:r>
              <w:t>Le système d’exploitation Android démarre.</w:t>
            </w:r>
          </w:p>
        </w:tc>
      </w:tr>
      <w:tr w:rsidR="00335215" w:rsidTr="000B1DF2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0B1DF2">
            <w:r>
              <w:t>L’application démarre et le menu d’accueil est affiché.</w:t>
            </w:r>
          </w:p>
          <w:p w:rsidR="00335215" w:rsidRDefault="00335215" w:rsidP="000B1DF2">
            <w:r>
              <w:rPr>
                <w:noProof/>
                <w:lang w:val="fr-CH" w:eastAsia="fr-CH"/>
              </w:rPr>
              <w:drawing>
                <wp:inline distT="0" distB="0" distL="0" distR="0" wp14:anchorId="2ED5A39B" wp14:editId="54F2502B">
                  <wp:extent cx="2410460" cy="3574415"/>
                  <wp:effectExtent l="0" t="0" r="0" b="0"/>
                  <wp:docPr id="164" name="Image 16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0B1DF2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335215" w:rsidRDefault="00335215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0" layoutInCell="1" allowOverlap="1" wp14:anchorId="6EFA59CF" wp14:editId="15545263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6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290EBE" id="AutoShape 16" o:spid="_x0000_s1026" type="#_x0000_t32" style="position:absolute;margin-left:51.35pt;margin-top:72.4pt;width:45.8pt;height:66.95pt;flip:y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uu8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eMuu8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E960ED" wp14:editId="3A385072">
                  <wp:extent cx="2576830" cy="3836035"/>
                  <wp:effectExtent l="0" t="0" r="0" b="0"/>
                  <wp:docPr id="165" name="Image 1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0B1DF2">
            <w:r>
              <w:t>L’accueil assistant s’affiche.</w:t>
            </w:r>
          </w:p>
          <w:p w:rsidR="00335215" w:rsidRDefault="00335215" w:rsidP="000B1DF2">
            <w:r>
              <w:rPr>
                <w:noProof/>
                <w:lang w:val="fr-CH" w:eastAsia="fr-CH"/>
              </w:rPr>
              <w:drawing>
                <wp:inline distT="0" distB="0" distL="0" distR="0" wp14:anchorId="1D72F1EB" wp14:editId="5DB7894E">
                  <wp:extent cx="2060593" cy="3063401"/>
                  <wp:effectExtent l="0" t="0" r="0" b="3810"/>
                  <wp:docPr id="166" name="Image 16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0B1DF2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</w:t>
            </w:r>
            <w:r>
              <w:rPr>
                <w:noProof/>
                <w:lang w:val="fr-CH" w:eastAsia="fr-CH"/>
              </w:rPr>
              <w:t>Terminée</w:t>
            </w:r>
            <w:r>
              <w:rPr>
                <w:noProof/>
                <w:lang w:val="fr-CH" w:eastAsia="fr-CH"/>
              </w:rPr>
              <w:t xml:space="preserve"> » à droite de la </w:t>
            </w:r>
            <w:r>
              <w:rPr>
                <w:noProof/>
                <w:lang w:val="fr-CH" w:eastAsia="fr-CH"/>
              </w:rPr>
              <w:t>boisson</w:t>
            </w:r>
            <w:r>
              <w:rPr>
                <w:noProof/>
                <w:lang w:val="fr-CH" w:eastAsia="fr-CH"/>
              </w:rPr>
              <w:t xml:space="preserve"> de sa sélection.</w:t>
            </w:r>
          </w:p>
          <w:p w:rsidR="00335215" w:rsidRDefault="00335215" w:rsidP="000B1DF2">
            <w:pPr>
              <w:rPr>
                <w:noProof/>
                <w:lang w:val="fr-CH" w:eastAsia="fr-CH"/>
              </w:rPr>
            </w:pPr>
          </w:p>
          <w:p w:rsidR="00335215" w:rsidRDefault="00335215" w:rsidP="000B1DF2">
            <w:pPr>
              <w:rPr>
                <w:noProof/>
                <w:lang w:val="fr-CH" w:eastAsia="fr-CH"/>
              </w:rPr>
            </w:pPr>
          </w:p>
          <w:p w:rsidR="00335215" w:rsidRDefault="00335215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 wp14:anchorId="55CF0EB9" wp14:editId="0374BEB4">
                      <wp:simplePos x="0" y="0"/>
                      <wp:positionH relativeFrom="column">
                        <wp:posOffset>498021</wp:posOffset>
                      </wp:positionH>
                      <wp:positionV relativeFrom="paragraph">
                        <wp:posOffset>498838</wp:posOffset>
                      </wp:positionV>
                      <wp:extent cx="1311003" cy="533400"/>
                      <wp:effectExtent l="19050" t="57150" r="0" b="19050"/>
                      <wp:wrapNone/>
                      <wp:docPr id="16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311003" cy="533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C1F849" id="AutoShape 16" o:spid="_x0000_s1026" type="#_x0000_t32" style="position:absolute;margin-left:39.2pt;margin-top:39.3pt;width:103.25pt;height:42pt;flip:y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9BDF06E" wp14:editId="26BD5C4B">
                  <wp:extent cx="2462924" cy="1796530"/>
                  <wp:effectExtent l="0" t="0" r="0" b="0"/>
                  <wp:docPr id="168" name="Image 1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Pr="0041447F" w:rsidRDefault="00335215" w:rsidP="0033521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La </w:t>
            </w:r>
            <w:r>
              <w:rPr>
                <w:noProof/>
                <w:lang w:val="fr-CH" w:eastAsia="fr-CH"/>
              </w:rPr>
              <w:t>boisson</w:t>
            </w:r>
            <w:r>
              <w:rPr>
                <w:noProof/>
                <w:lang w:val="fr-CH" w:eastAsia="fr-CH"/>
              </w:rPr>
              <w:t xml:space="preserve"> est notée comme rendue à l’acheteur dans la base de données et disparait de la liste.</w:t>
            </w:r>
          </w:p>
        </w:tc>
      </w:tr>
    </w:tbl>
    <w:p w:rsidR="008D25AA" w:rsidRDefault="008D25AA" w:rsidP="0040628C"/>
    <w:p w:rsidR="0040628C" w:rsidRDefault="0040628C" w:rsidP="0040628C">
      <w:pPr>
        <w:pStyle w:val="Titre4"/>
      </w:pPr>
      <w:r>
        <w:t>Scénario ASSISTANT04</w:t>
      </w:r>
      <w:r>
        <w:t>-SC05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0B1DF2">
        <w:tc>
          <w:tcPr>
            <w:tcW w:w="3579" w:type="dxa"/>
            <w:shd w:val="clear" w:color="auto" w:fill="D9D9D9"/>
          </w:tcPr>
          <w:p w:rsidR="0040628C" w:rsidRPr="00B4592D" w:rsidRDefault="0040628C" w:rsidP="000B1DF2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0B1DF2">
            <w:r>
              <w:t>ASSISTANT04-SC0</w:t>
            </w:r>
            <w:r>
              <w:t>5</w:t>
            </w:r>
          </w:p>
        </w:tc>
      </w:tr>
      <w:tr w:rsidR="0040628C" w:rsidTr="000B1DF2">
        <w:trPr>
          <w:cantSplit/>
        </w:trPr>
        <w:tc>
          <w:tcPr>
            <w:tcW w:w="3579" w:type="dxa"/>
            <w:shd w:val="clear" w:color="auto" w:fill="D9D9D9"/>
          </w:tcPr>
          <w:p w:rsidR="0040628C" w:rsidRPr="00B4592D" w:rsidRDefault="0040628C" w:rsidP="000B1DF2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0B1DF2">
            <w:r>
              <w:t>Assistant</w:t>
            </w:r>
          </w:p>
        </w:tc>
      </w:tr>
      <w:tr w:rsidR="0040628C" w:rsidTr="000B1DF2">
        <w:tc>
          <w:tcPr>
            <w:tcW w:w="3579" w:type="dxa"/>
            <w:shd w:val="clear" w:color="auto" w:fill="D9D9D9"/>
          </w:tcPr>
          <w:p w:rsidR="0040628C" w:rsidRPr="00B4592D" w:rsidRDefault="0040628C" w:rsidP="000B1DF2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Annuler la livraison d’une commande de solides.</w:t>
            </w:r>
          </w:p>
        </w:tc>
      </w:tr>
      <w:tr w:rsidR="0040628C" w:rsidTr="000B1DF2">
        <w:tc>
          <w:tcPr>
            <w:tcW w:w="3579" w:type="dxa"/>
            <w:shd w:val="clear" w:color="auto" w:fill="D9D9D9"/>
          </w:tcPr>
          <w:p w:rsidR="0040628C" w:rsidRPr="00B4592D" w:rsidRDefault="0040628C" w:rsidP="000B1DF2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E</w:t>
            </w:r>
            <w:r>
              <w:t>nlever la commande</w:t>
            </w:r>
            <w:r>
              <w:t xml:space="preserve"> de la liste des </w:t>
            </w:r>
            <w:r>
              <w:t>commande</w:t>
            </w:r>
            <w:r>
              <w:t xml:space="preserve"> en attente de livraiso</w:t>
            </w:r>
            <w:r>
              <w:t>n.</w:t>
            </w:r>
          </w:p>
        </w:tc>
      </w:tr>
      <w:tr w:rsidR="0040628C" w:rsidTr="000B1DF2">
        <w:tc>
          <w:tcPr>
            <w:tcW w:w="3579" w:type="dxa"/>
            <w:shd w:val="clear" w:color="auto" w:fill="D9D9D9"/>
          </w:tcPr>
          <w:p w:rsidR="0040628C" w:rsidRPr="00B4592D" w:rsidRDefault="0040628C" w:rsidP="000B1DF2">
            <w:pPr>
              <w:rPr>
                <w:b/>
              </w:rPr>
            </w:pPr>
            <w:r w:rsidRPr="00B4592D">
              <w:rPr>
                <w:b/>
              </w:rPr>
              <w:lastRenderedPageBreak/>
              <w:t>Priorité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0B1DF2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0B1DF2">
        <w:tc>
          <w:tcPr>
            <w:tcW w:w="3579" w:type="dxa"/>
            <w:shd w:val="clear" w:color="auto" w:fill="D9D9D9"/>
          </w:tcPr>
          <w:p w:rsidR="0040628C" w:rsidRPr="00B4592D" w:rsidRDefault="0040628C" w:rsidP="000B1DF2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40628C" w:rsidRPr="00BC40C0" w:rsidRDefault="0040628C" w:rsidP="000B1DF2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1"/>
        <w:gridCol w:w="3710"/>
      </w:tblGrid>
      <w:tr w:rsidR="00127384" w:rsidTr="000B1DF2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0B1DF2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0B1DF2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0B1DF2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0B1DF2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127384" w:rsidP="000B1DF2">
            <w:r>
              <w:t>Le système d’exploitation Android démarre.</w:t>
            </w:r>
          </w:p>
        </w:tc>
      </w:tr>
      <w:tr w:rsidR="00127384" w:rsidTr="000B1DF2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0B1DF2">
            <w:r>
              <w:t>L’application démarre et le menu d’accueil est affiché.</w:t>
            </w:r>
          </w:p>
          <w:p w:rsidR="00127384" w:rsidRDefault="00127384" w:rsidP="000B1DF2">
            <w:r>
              <w:rPr>
                <w:noProof/>
                <w:lang w:val="fr-CH" w:eastAsia="fr-CH"/>
              </w:rPr>
              <w:drawing>
                <wp:inline distT="0" distB="0" distL="0" distR="0" wp14:anchorId="6CF95E75" wp14:editId="35A9B1B4">
                  <wp:extent cx="2410460" cy="3574415"/>
                  <wp:effectExtent l="0" t="0" r="0" b="0"/>
                  <wp:docPr id="178" name="Image 17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0B1DF2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A132254" wp14:editId="5B18C57C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F8C6A" id="AutoShape 16" o:spid="_x0000_s1026" type="#_x0000_t32" style="position:absolute;margin-left:51.35pt;margin-top:72.4pt;width:45.8pt;height:66.95pt;flip:y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cd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bnO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gucdL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05CFF23" wp14:editId="6AB4BA6D">
                  <wp:extent cx="2576830" cy="3836035"/>
                  <wp:effectExtent l="0" t="0" r="0" b="0"/>
                  <wp:docPr id="179" name="Image 17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0B1DF2">
            <w:r>
              <w:t>L’accueil assistant s’affiche.</w:t>
            </w:r>
          </w:p>
          <w:p w:rsidR="00127384" w:rsidRDefault="00127384" w:rsidP="000B1DF2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77222" cy="3539326"/>
                  <wp:effectExtent l="0" t="0" r="4445" b="4445"/>
                  <wp:docPr id="183" name="Image 183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6" cy="3553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0B1DF2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Supprimmer » à droite de la </w:t>
            </w:r>
            <w:r>
              <w:rPr>
                <w:noProof/>
                <w:lang w:val="fr-CH" w:eastAsia="fr-CH"/>
              </w:rPr>
              <w:t>commande</w:t>
            </w:r>
            <w:r>
              <w:rPr>
                <w:noProof/>
                <w:lang w:val="fr-CH" w:eastAsia="fr-CH"/>
              </w:rPr>
              <w:t xml:space="preserve"> de sa sélection.</w:t>
            </w:r>
            <w:r>
              <w:rPr>
                <w:noProof/>
                <w:lang w:val="fr-CH" w:eastAsia="fr-CH"/>
              </w:rPr>
              <w:t xml:space="preserve"> </w:t>
            </w:r>
          </w:p>
          <w:p w:rsidR="00127384" w:rsidRDefault="00127384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6816" behindDoc="0" locked="0" layoutInCell="1" allowOverlap="1" wp14:anchorId="1A76A900" wp14:editId="553E2A75">
                      <wp:simplePos x="0" y="0"/>
                      <wp:positionH relativeFrom="column">
                        <wp:posOffset>975237</wp:posOffset>
                      </wp:positionH>
                      <wp:positionV relativeFrom="paragraph">
                        <wp:posOffset>211496</wp:posOffset>
                      </wp:positionV>
                      <wp:extent cx="677934" cy="176981"/>
                      <wp:effectExtent l="19050" t="76200" r="0" b="33020"/>
                      <wp:wrapNone/>
                      <wp:docPr id="18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77934" cy="1769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2D933" id="AutoShape 16" o:spid="_x0000_s1026" type="#_x0000_t32" style="position:absolute;margin-left:76.8pt;margin-top:16.65pt;width:53.4pt;height:13.95pt;flip:y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11B5A5C" wp14:editId="516653FD">
                  <wp:extent cx="2880851" cy="1152106"/>
                  <wp:effectExtent l="0" t="0" r="0" b="0"/>
                  <wp:docPr id="184" name="Image 18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14001" cy="1165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127384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La </w:t>
            </w:r>
            <w:r>
              <w:rPr>
                <w:noProof/>
                <w:lang w:val="fr-CH" w:eastAsia="fr-CH"/>
              </w:rPr>
              <w:t>commande</w:t>
            </w:r>
            <w:r>
              <w:rPr>
                <w:noProof/>
                <w:lang w:val="fr-CH" w:eastAsia="fr-CH"/>
              </w:rPr>
              <w:t xml:space="preserve"> est supprimmée de la </w:t>
            </w:r>
            <w:r>
              <w:rPr>
                <w:noProof/>
                <w:lang w:val="fr-CH" w:eastAsia="fr-CH"/>
              </w:rPr>
              <w:t>base de données</w:t>
            </w:r>
            <w:r>
              <w:rPr>
                <w:noProof/>
                <w:lang w:val="fr-CH" w:eastAsia="fr-CH"/>
              </w:rPr>
              <w:t xml:space="preserve"> et disparait de la liste.</w:t>
            </w:r>
          </w:p>
        </w:tc>
      </w:tr>
    </w:tbl>
    <w:p w:rsidR="00335215" w:rsidRDefault="00335215" w:rsidP="0040628C"/>
    <w:p w:rsidR="0040628C" w:rsidRDefault="0040628C" w:rsidP="0040628C">
      <w:pPr>
        <w:pStyle w:val="Titre4"/>
      </w:pPr>
      <w:r>
        <w:t>Scénario ASSISTANT04</w:t>
      </w:r>
      <w:r>
        <w:t>-SC06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0B1DF2">
        <w:tc>
          <w:tcPr>
            <w:tcW w:w="3646" w:type="dxa"/>
            <w:shd w:val="clear" w:color="auto" w:fill="D9D9D9"/>
          </w:tcPr>
          <w:p w:rsidR="0040628C" w:rsidRPr="00B4592D" w:rsidRDefault="0040628C" w:rsidP="000B1DF2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0B1DF2">
            <w:r>
              <w:t>ASSISTANT04-SC0</w:t>
            </w:r>
            <w:r>
              <w:t>6</w:t>
            </w:r>
          </w:p>
        </w:tc>
      </w:tr>
      <w:tr w:rsidR="0040628C" w:rsidTr="000B1DF2">
        <w:trPr>
          <w:cantSplit/>
        </w:trPr>
        <w:tc>
          <w:tcPr>
            <w:tcW w:w="3646" w:type="dxa"/>
            <w:shd w:val="clear" w:color="auto" w:fill="D9D9D9"/>
          </w:tcPr>
          <w:p w:rsidR="0040628C" w:rsidRPr="00B4592D" w:rsidRDefault="0040628C" w:rsidP="000B1DF2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8D25AA">
            <w:pPr>
              <w:tabs>
                <w:tab w:val="center" w:pos="2153"/>
              </w:tabs>
            </w:pPr>
            <w:r>
              <w:t>Assistant</w:t>
            </w:r>
          </w:p>
        </w:tc>
      </w:tr>
      <w:tr w:rsidR="0040628C" w:rsidTr="000B1DF2">
        <w:tc>
          <w:tcPr>
            <w:tcW w:w="3646" w:type="dxa"/>
            <w:shd w:val="clear" w:color="auto" w:fill="D9D9D9"/>
          </w:tcPr>
          <w:p w:rsidR="0040628C" w:rsidRPr="00B4592D" w:rsidRDefault="0040628C" w:rsidP="000B1DF2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0B1DF2">
            <w:r>
              <w:t>Annuler</w:t>
            </w:r>
            <w:r>
              <w:t xml:space="preserve"> la livraison d</w:t>
            </w:r>
            <w:r>
              <w:t>’une</w:t>
            </w:r>
            <w:r>
              <w:t xml:space="preserve"> boissons.</w:t>
            </w:r>
          </w:p>
        </w:tc>
      </w:tr>
      <w:tr w:rsidR="0040628C" w:rsidTr="000B1DF2">
        <w:tc>
          <w:tcPr>
            <w:tcW w:w="3646" w:type="dxa"/>
            <w:shd w:val="clear" w:color="auto" w:fill="D9D9D9"/>
          </w:tcPr>
          <w:p w:rsidR="0040628C" w:rsidRPr="00B4592D" w:rsidRDefault="0040628C" w:rsidP="000B1DF2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40628C">
            <w:r>
              <w:t>Enlever la boisson de la liste des boissons en attente de livraison.</w:t>
            </w:r>
          </w:p>
        </w:tc>
      </w:tr>
      <w:tr w:rsidR="0040628C" w:rsidTr="000B1DF2">
        <w:tc>
          <w:tcPr>
            <w:tcW w:w="3646" w:type="dxa"/>
            <w:shd w:val="clear" w:color="auto" w:fill="D9D9D9"/>
          </w:tcPr>
          <w:p w:rsidR="0040628C" w:rsidRPr="00B4592D" w:rsidRDefault="0040628C" w:rsidP="000B1DF2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0B1DF2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0B1DF2">
        <w:tc>
          <w:tcPr>
            <w:tcW w:w="3646" w:type="dxa"/>
            <w:shd w:val="clear" w:color="auto" w:fill="D9D9D9"/>
          </w:tcPr>
          <w:p w:rsidR="0040628C" w:rsidRPr="00B4592D" w:rsidRDefault="0040628C" w:rsidP="000B1DF2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40628C" w:rsidRPr="00BC40C0" w:rsidRDefault="0040628C" w:rsidP="000B1DF2">
            <w:r>
              <w:t>CUSTOMER02-SC03 ou ASSISTANT03-SC03 pour qu’une commande de boissons ait été créé.</w:t>
            </w:r>
          </w:p>
        </w:tc>
      </w:tr>
    </w:tbl>
    <w:p w:rsidR="00C67F04" w:rsidRDefault="00C67F04" w:rsidP="000F259B"/>
    <w:p w:rsidR="00C67F04" w:rsidRDefault="00C67F04" w:rsidP="00C67F04">
      <w:r>
        <w:br w:type="page"/>
      </w:r>
    </w:p>
    <w:p w:rsidR="0040628C" w:rsidRDefault="0040628C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127384" w:rsidTr="000B1DF2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0B1DF2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0B1DF2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0B1DF2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0B1DF2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127384" w:rsidP="000B1DF2">
            <w:r>
              <w:t>Le système d’exploitation Android démarre.</w:t>
            </w:r>
          </w:p>
        </w:tc>
      </w:tr>
      <w:tr w:rsidR="00127384" w:rsidTr="000B1DF2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0B1DF2">
            <w:r>
              <w:t>L’application démarre et le menu d’accueil est affiché.</w:t>
            </w:r>
          </w:p>
          <w:p w:rsidR="00127384" w:rsidRDefault="00127384" w:rsidP="000B1DF2">
            <w:r>
              <w:rPr>
                <w:noProof/>
                <w:lang w:val="fr-CH" w:eastAsia="fr-CH"/>
              </w:rPr>
              <w:drawing>
                <wp:inline distT="0" distB="0" distL="0" distR="0" wp14:anchorId="296038B8" wp14:editId="6B6CC0EF">
                  <wp:extent cx="2410460" cy="3574415"/>
                  <wp:effectExtent l="0" t="0" r="0" b="0"/>
                  <wp:docPr id="172" name="Image 1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0B1DF2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463285B6" wp14:editId="1B407EBF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461E4" id="AutoShape 16" o:spid="_x0000_s1026" type="#_x0000_t32" style="position:absolute;margin-left:51.35pt;margin-top:72.4pt;width:45.8pt;height:66.95pt;flip:y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mQ/p7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4B20E2" wp14:editId="21393A1F">
                  <wp:extent cx="2576830" cy="3836035"/>
                  <wp:effectExtent l="0" t="0" r="0" b="0"/>
                  <wp:docPr id="173" name="Image 1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0B1DF2">
            <w:r>
              <w:t>L’accueil assistant s’affiche.</w:t>
            </w:r>
          </w:p>
          <w:p w:rsidR="00127384" w:rsidRDefault="00127384" w:rsidP="000B1DF2">
            <w:r>
              <w:rPr>
                <w:noProof/>
                <w:lang w:val="fr-CH" w:eastAsia="fr-CH"/>
              </w:rPr>
              <w:drawing>
                <wp:inline distT="0" distB="0" distL="0" distR="0" wp14:anchorId="2B777DB2" wp14:editId="221DE59D">
                  <wp:extent cx="2060593" cy="3063401"/>
                  <wp:effectExtent l="0" t="0" r="0" b="3810"/>
                  <wp:docPr id="174" name="Image 1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0B1DF2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Supprimmer » à droite de la boisson de sa sélection.</w:t>
            </w:r>
          </w:p>
          <w:p w:rsidR="00127384" w:rsidRDefault="00127384" w:rsidP="000B1DF2">
            <w:pPr>
              <w:rPr>
                <w:noProof/>
                <w:lang w:val="fr-CH" w:eastAsia="fr-CH"/>
              </w:rPr>
            </w:pPr>
          </w:p>
          <w:p w:rsidR="00127384" w:rsidRDefault="00127384" w:rsidP="000B1DF2">
            <w:pPr>
              <w:rPr>
                <w:noProof/>
                <w:lang w:val="fr-CH" w:eastAsia="fr-CH"/>
              </w:rPr>
            </w:pPr>
          </w:p>
          <w:p w:rsidR="00127384" w:rsidRDefault="00127384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6FFE8A9B" wp14:editId="13183C98">
                      <wp:simplePos x="0" y="0"/>
                      <wp:positionH relativeFrom="column">
                        <wp:posOffset>306643</wp:posOffset>
                      </wp:positionH>
                      <wp:positionV relativeFrom="paragraph">
                        <wp:posOffset>494624</wp:posOffset>
                      </wp:positionV>
                      <wp:extent cx="681375" cy="609600"/>
                      <wp:effectExtent l="19050" t="38100" r="42545" b="19050"/>
                      <wp:wrapNone/>
                      <wp:docPr id="17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81375" cy="60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2982ED" id="AutoShape 16" o:spid="_x0000_s1026" type="#_x0000_t32" style="position:absolute;margin-left:24.15pt;margin-top:38.95pt;width:53.65pt;height:48pt;flip:y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D9566E" wp14:editId="63D5912D">
                  <wp:extent cx="2462924" cy="1796530"/>
                  <wp:effectExtent l="0" t="0" r="0" b="0"/>
                  <wp:docPr id="175" name="Image 17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supprimmée de la commande et disparait de la liste.</w:t>
            </w:r>
          </w:p>
        </w:tc>
      </w:tr>
    </w:tbl>
    <w:p w:rsidR="00127384" w:rsidRDefault="00127384" w:rsidP="000F259B"/>
    <w:p w:rsidR="0040628C" w:rsidRDefault="0040628C" w:rsidP="0040628C">
      <w:r>
        <w:br w:type="page"/>
      </w:r>
    </w:p>
    <w:p w:rsidR="0090157B" w:rsidRPr="000F259B" w:rsidRDefault="0090157B" w:rsidP="000F259B"/>
    <w:p w:rsidR="00512788" w:rsidRPr="00512788" w:rsidRDefault="00F672FC" w:rsidP="00512788">
      <w:pPr>
        <w:pStyle w:val="Titre3"/>
      </w:pPr>
      <w:bookmarkStart w:id="25" w:name="_Toc514252800"/>
      <w:r>
        <w:t>Use case ASSISTANT05</w:t>
      </w:r>
      <w:bookmarkEnd w:id="25"/>
    </w:p>
    <w:p w:rsidR="00512788" w:rsidRDefault="00512788" w:rsidP="00512788">
      <w:pPr>
        <w:pStyle w:val="Titre4"/>
      </w:pPr>
      <w:r>
        <w:t>Scénario ASSISTANT05-SC01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ASSISTANT05-SC01</w:t>
            </w:r>
          </w:p>
        </w:tc>
      </w:tr>
      <w:tr w:rsidR="00512788" w:rsidTr="0041447F">
        <w:trPr>
          <w:cantSplit/>
        </w:trPr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Imprimer la facture d’une table après avoir modifié sa commande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2788" w:rsidRDefault="00335215" w:rsidP="0041447F">
            <w:r>
              <w:t>Rendre la facture à l’acheteur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Basse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12788" w:rsidRPr="00BC40C0" w:rsidRDefault="00512788" w:rsidP="0041447F">
            <w:r>
              <w:t>CUSTOMER02-SC03 ou ASSISTANT03-SC03 pour qu’une commande ait été créé pour la table en question</w:t>
            </w:r>
          </w:p>
        </w:tc>
      </w:tr>
    </w:tbl>
    <w:p w:rsidR="00512788" w:rsidRDefault="00512788" w:rsidP="00512788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2"/>
        <w:gridCol w:w="3989"/>
      </w:tblGrid>
      <w:tr w:rsidR="00512788" w:rsidTr="00512788">
        <w:trPr>
          <w:cantSplit/>
        </w:trPr>
        <w:tc>
          <w:tcPr>
            <w:tcW w:w="4112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89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Pr="00C50845" w:rsidRDefault="00512788" w:rsidP="0041447F">
            <w:r>
              <w:t>L’utilisateur appuie sur le bouton « power » de la tablette.</w:t>
            </w:r>
          </w:p>
        </w:tc>
        <w:tc>
          <w:tcPr>
            <w:tcW w:w="3989" w:type="dxa"/>
            <w:shd w:val="clear" w:color="auto" w:fill="FFFFFF"/>
          </w:tcPr>
          <w:p w:rsidR="00512788" w:rsidRPr="00C50845" w:rsidRDefault="00512788" w:rsidP="0041447F">
            <w:r>
              <w:t>Le système d’exploitation Android démarre.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L’application démarre et le menu d’accueil est affiché.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7692DDDC" wp14:editId="7B5633EF">
                  <wp:extent cx="2410460" cy="3574415"/>
                  <wp:effectExtent l="0" t="0" r="0" b="0"/>
                  <wp:docPr id="109" name="Image 10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35135122" wp14:editId="411C623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9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00CD1" id="AutoShape 16" o:spid="_x0000_s1026" type="#_x0000_t32" style="position:absolute;margin-left:51.35pt;margin-top:72.4pt;width:45.8pt;height:66.95pt;flip: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jCQQ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MBzKMJ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EFA74C" wp14:editId="1CF202FA">
                  <wp:extent cx="2576830" cy="3836035"/>
                  <wp:effectExtent l="0" t="0" r="0" b="0"/>
                  <wp:docPr id="110" name="Image 110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L’accueil assistant s’affiche.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0B68E7BF" wp14:editId="528F4355">
                  <wp:extent cx="2060593" cy="3063401"/>
                  <wp:effectExtent l="0" t="0" r="0" b="3810"/>
                  <wp:docPr id="111" name="Image 11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Facturer une table»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5D16EF84" wp14:editId="53EF7A69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9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751F6" id="AutoShape 16" o:spid="_x0000_s1026" type="#_x0000_t32" style="position:absolute;margin-left:31.65pt;margin-top:128.8pt;width:27.1pt;height:88.8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BrMCzg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537F7B8" wp14:editId="6F27250F">
                  <wp:extent cx="2460281" cy="3657600"/>
                  <wp:effectExtent l="0" t="0" r="0" b="0"/>
                  <wp:docPr id="112" name="Image 112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BC59AC6" wp14:editId="76CF6E2D">
                  <wp:extent cx="2493818" cy="3707457"/>
                  <wp:effectExtent l="0" t="0" r="1905" b="7620"/>
                  <wp:docPr id="113" name="Image 113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17120" behindDoc="0" locked="0" layoutInCell="1" allowOverlap="1" wp14:anchorId="0EC2A2CC" wp14:editId="5BEC15B1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114" name="Image 114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0B09203D" wp14:editId="78267E14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10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B6ACC" id="AutoShape 16" o:spid="_x0000_s1026" type="#_x0000_t32" style="position:absolute;margin-left:71.8pt;margin-top:100.45pt;width:54.2pt;height:13.1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7BFAEC3" wp14:editId="0FA06574">
                  <wp:extent cx="2443272" cy="2909454"/>
                  <wp:effectExtent l="0" t="0" r="0" b="5715"/>
                  <wp:docPr id="116" name="Image 116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Il entre un nombre supérieur à 1 si la facture doit être divisée en plusieurs parties.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Une fois ce choix éffectué, il clique sur « Imprimer ».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23264" behindDoc="0" locked="0" layoutInCell="1" allowOverlap="1" wp14:anchorId="29183C87" wp14:editId="21D6E0F6">
                  <wp:simplePos x="0" y="0"/>
                  <wp:positionH relativeFrom="column">
                    <wp:posOffset>92257</wp:posOffset>
                  </wp:positionH>
                  <wp:positionV relativeFrom="paragraph">
                    <wp:posOffset>1537789</wp:posOffset>
                  </wp:positionV>
                  <wp:extent cx="473075" cy="473075"/>
                  <wp:effectExtent l="0" t="0" r="3175" b="0"/>
                  <wp:wrapNone/>
                  <wp:docPr id="125" name="Image 12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1216" behindDoc="0" locked="0" layoutInCell="1" allowOverlap="1" wp14:anchorId="1BA2477B" wp14:editId="3B9D08F5">
                      <wp:simplePos x="0" y="0"/>
                      <wp:positionH relativeFrom="column">
                        <wp:posOffset>487135</wp:posOffset>
                      </wp:positionH>
                      <wp:positionV relativeFrom="paragraph">
                        <wp:posOffset>1925864</wp:posOffset>
                      </wp:positionV>
                      <wp:extent cx="511447" cy="326572"/>
                      <wp:effectExtent l="19050" t="19050" r="60325" b="54610"/>
                      <wp:wrapNone/>
                      <wp:docPr id="1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BFEACA" id="AutoShape 16" o:spid="_x0000_s1026" type="#_x0000_t32" style="position:absolute;margin-left:38.35pt;margin-top:151.65pt;width:40.25pt;height:25.7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9168" behindDoc="0" locked="0" layoutInCell="1" allowOverlap="1" wp14:anchorId="6D4E682F" wp14:editId="73FFB1B5">
                      <wp:simplePos x="0" y="0"/>
                      <wp:positionH relativeFrom="column">
                        <wp:posOffset>225697</wp:posOffset>
                      </wp:positionH>
                      <wp:positionV relativeFrom="paragraph">
                        <wp:posOffset>2835910</wp:posOffset>
                      </wp:positionV>
                      <wp:extent cx="746942" cy="396240"/>
                      <wp:effectExtent l="19050" t="38100" r="53340" b="22860"/>
                      <wp:wrapNone/>
                      <wp:docPr id="12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942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70E32" id="AutoShape 16" o:spid="_x0000_s1026" type="#_x0000_t32" style="position:absolute;margin-left:17.75pt;margin-top:223.3pt;width:58.8pt;height:31.2pt;flip:y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813BD8" wp14:editId="08E1B818">
                  <wp:extent cx="2362970" cy="3512931"/>
                  <wp:effectExtent l="0" t="0" r="0" b="0"/>
                  <wp:docPr id="121" name="Image 12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986" cy="3535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la ou les factures sont générees au format pdf et imprimées sur une imprimante connectée en wifi.</w:t>
            </w:r>
          </w:p>
        </w:tc>
      </w:tr>
    </w:tbl>
    <w:p w:rsidR="00512788" w:rsidRDefault="00512788" w:rsidP="00512788"/>
    <w:p w:rsidR="00512788" w:rsidRDefault="00512788" w:rsidP="00512788">
      <w:r>
        <w:br w:type="page"/>
      </w:r>
    </w:p>
    <w:p w:rsidR="00512788" w:rsidRPr="00512788" w:rsidRDefault="00512788" w:rsidP="00512788"/>
    <w:p w:rsidR="00A12BAF" w:rsidRDefault="00A12BAF" w:rsidP="00A12BAF">
      <w:pPr>
        <w:pStyle w:val="Titre4"/>
      </w:pPr>
      <w:r>
        <w:t>Scénario ASSISTANT05</w:t>
      </w:r>
      <w:r w:rsidR="00512788">
        <w:t>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A12BAF" w:rsidRDefault="005569ED" w:rsidP="0041447F">
            <w:r>
              <w:t>ASSISTANT05</w:t>
            </w:r>
            <w:r w:rsidR="00A12BAF">
              <w:t>-SC0</w:t>
            </w:r>
            <w:r w:rsidR="00512788">
              <w:t>2</w:t>
            </w:r>
          </w:p>
        </w:tc>
      </w:tr>
      <w:tr w:rsidR="00A12BAF" w:rsidTr="0041447F">
        <w:trPr>
          <w:cantSplit/>
        </w:trPr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A12BAF" w:rsidRDefault="00A12BAF" w:rsidP="0041447F">
            <w:r>
              <w:t>Assistant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Imprimer la facture d’</w:t>
            </w:r>
            <w:r w:rsidR="00EB6693">
              <w:t>une table</w:t>
            </w:r>
            <w:r w:rsidR="00781E23">
              <w:t xml:space="preserve"> après avoir modifié sa commande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Informer l’acheteur du prix de son repas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Basse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A12BAF" w:rsidRPr="00BC40C0" w:rsidRDefault="00483AF6" w:rsidP="0041447F">
            <w:r>
              <w:t>CUSTOMER02-SC03 ou ASSISTANT03-SC03 pour qu’une commande ait été créé pour la table en question</w:t>
            </w:r>
          </w:p>
        </w:tc>
      </w:tr>
    </w:tbl>
    <w:p w:rsidR="00A12BAF" w:rsidRDefault="00A12BAF" w:rsidP="00A12BA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0"/>
        <w:gridCol w:w="3991"/>
      </w:tblGrid>
      <w:tr w:rsidR="00E905DA" w:rsidTr="0041447F">
        <w:trPr>
          <w:cantSplit/>
        </w:trPr>
        <w:tc>
          <w:tcPr>
            <w:tcW w:w="3580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Pr="00C50845" w:rsidRDefault="005569ED" w:rsidP="0041447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5569ED" w:rsidRPr="00C50845" w:rsidRDefault="005569ED" w:rsidP="0041447F">
            <w:r>
              <w:t>Le système d’exploitation Android démarre.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L’application démarre et le menu d’accueil est affiché.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56F7FEC1" wp14:editId="02F51732">
                  <wp:extent cx="2410460" cy="3574415"/>
                  <wp:effectExtent l="0" t="0" r="0" b="0"/>
                  <wp:docPr id="72" name="Image 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0F878DEB" wp14:editId="5E5C1F0D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59E80C" id="AutoShape 16" o:spid="_x0000_s1026" type="#_x0000_t32" style="position:absolute;margin-left:51.35pt;margin-top:72.4pt;width:45.8pt;height:66.95pt;flip: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ALXbhN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F202CC9" wp14:editId="6062E68C">
                  <wp:extent cx="2576830" cy="3836035"/>
                  <wp:effectExtent l="0" t="0" r="0" b="0"/>
                  <wp:docPr id="73" name="Image 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L’accueil assistant s’affiche.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D33664B" wp14:editId="47E8387E">
                  <wp:extent cx="2060593" cy="3063401"/>
                  <wp:effectExtent l="0" t="0" r="0" b="3810"/>
                  <wp:docPr id="74" name="Image 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</w:t>
            </w:r>
            <w:r w:rsidR="00483AF6">
              <w:rPr>
                <w:noProof/>
                <w:lang w:val="fr-CH" w:eastAsia="fr-CH"/>
              </w:rPr>
              <w:t>clique sur le bouton « </w:t>
            </w:r>
            <w:r w:rsidR="00D8711A">
              <w:rPr>
                <w:noProof/>
                <w:lang w:val="fr-CH" w:eastAsia="fr-CH"/>
              </w:rPr>
              <w:t>Facturer une table</w:t>
            </w:r>
            <w:r w:rsidR="00483AF6">
              <w:rPr>
                <w:noProof/>
                <w:lang w:val="fr-CH" w:eastAsia="fr-CH"/>
              </w:rPr>
              <w:t xml:space="preserve">» </w:t>
            </w:r>
          </w:p>
          <w:p w:rsidR="00483AF6" w:rsidRDefault="00483AF6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3C7BEBCD" wp14:editId="7911F1FC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7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E247C" id="AutoShape 16" o:spid="_x0000_s1026" type="#_x0000_t32" style="position:absolute;margin-left:31.65pt;margin-top:128.8pt;width:27.1pt;height:88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A3nQYe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3D09CCE" wp14:editId="251C7310">
                  <wp:extent cx="2460281" cy="3657600"/>
                  <wp:effectExtent l="0" t="0" r="0" b="0"/>
                  <wp:docPr id="76" name="Image 7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EB6693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569ED" w:rsidRDefault="00E905DA" w:rsidP="00414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93818" cy="3707457"/>
                  <wp:effectExtent l="0" t="0" r="1905" b="7620"/>
                  <wp:docPr id="81" name="Image 8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11A" w:rsidTr="0041447F">
        <w:trPr>
          <w:cantSplit/>
        </w:trPr>
        <w:tc>
          <w:tcPr>
            <w:tcW w:w="3580" w:type="dxa"/>
            <w:shd w:val="clear" w:color="auto" w:fill="auto"/>
          </w:tcPr>
          <w:p w:rsidR="00D8711A" w:rsidRDefault="00D8711A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D8711A" w:rsidRDefault="00D8711A" w:rsidP="00483AF6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07904" behindDoc="0" locked="0" layoutInCell="1" allowOverlap="1" wp14:anchorId="1C434425" wp14:editId="5B99EF9E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96" name="Image 9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74010CEC" wp14:editId="6759A567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9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9DAD0" id="AutoShape 16" o:spid="_x0000_s1026" type="#_x0000_t32" style="position:absolute;margin-left:71.8pt;margin-top:100.45pt;width:54.2pt;height:13.1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41AF7C" wp14:editId="3AF61F69">
                  <wp:extent cx="2443272" cy="2909454"/>
                  <wp:effectExtent l="0" t="0" r="0" b="5715"/>
                  <wp:docPr id="94" name="Image 94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8711A" w:rsidRDefault="00D8711A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781E23" w:rsidRDefault="00781E2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</w:t>
            </w:r>
            <w:r w:rsidR="00FC5E9D">
              <w:rPr>
                <w:noProof/>
                <w:lang w:val="fr-CH" w:eastAsia="fr-CH"/>
              </w:rPr>
              <w:t>« M</w:t>
            </w:r>
            <w:r>
              <w:rPr>
                <w:noProof/>
                <w:lang w:val="fr-CH" w:eastAsia="fr-CH"/>
              </w:rPr>
              <w:t>odifier</w:t>
            </w:r>
            <w:r w:rsidR="00FC5E9D">
              <w:rPr>
                <w:noProof/>
                <w:lang w:val="fr-CH" w:eastAsia="fr-CH"/>
              </w:rPr>
              <w:t xml:space="preserve"> la commande ».</w:t>
            </w:r>
          </w:p>
          <w:p w:rsidR="00FC5E9D" w:rsidRDefault="00FC5E9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3CA8274" wp14:editId="4AFB7EF8">
                      <wp:simplePos x="0" y="0"/>
                      <wp:positionH relativeFrom="column">
                        <wp:posOffset>643172</wp:posOffset>
                      </wp:positionH>
                      <wp:positionV relativeFrom="paragraph">
                        <wp:posOffset>172299</wp:posOffset>
                      </wp:positionV>
                      <wp:extent cx="344302" cy="1127875"/>
                      <wp:effectExtent l="19050" t="19050" r="74930" b="53340"/>
                      <wp:wrapNone/>
                      <wp:docPr id="8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834B09" id="AutoShape 16" o:spid="_x0000_s1026" type="#_x0000_t32" style="position:absolute;margin-left:50.65pt;margin-top:13.55pt;width:27.1pt;height:8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15D72CE" wp14:editId="090A34F6">
                  <wp:extent cx="2386940" cy="2645765"/>
                  <wp:effectExtent l="0" t="0" r="0" b="2540"/>
                  <wp:docPr id="82" name="Image 8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2794"/>
                          <a:stretch/>
                        </pic:blipFill>
                        <pic:spPr bwMode="auto">
                          <a:xfrm>
                            <a:off x="0" y="0"/>
                            <a:ext cx="2412616" cy="267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781E23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modification de commande est ouverte.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 w:rsidRPr="00DC6EC1">
              <w:rPr>
                <w:noProof/>
                <w:lang w:val="fr-CH" w:eastAsia="fr-CH"/>
              </w:rPr>
              <w:drawing>
                <wp:inline distT="0" distB="0" distL="0" distR="0">
                  <wp:extent cx="2497982" cy="3716688"/>
                  <wp:effectExtent l="0" t="0" r="0" b="0"/>
                  <wp:docPr id="84" name="Image 84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effectue (ou pas) des modifications dans la commande à l’aide des boutons haut bas respectifs à un ou plusieurs items et clique sur le bouton « Mettre à jour la commande ».</w:t>
            </w:r>
          </w:p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5E2E2DDC" wp14:editId="2CA22D89">
                      <wp:simplePos x="0" y="0"/>
                      <wp:positionH relativeFrom="column">
                        <wp:posOffset>888918</wp:posOffset>
                      </wp:positionH>
                      <wp:positionV relativeFrom="paragraph">
                        <wp:posOffset>2402271</wp:posOffset>
                      </wp:positionV>
                      <wp:extent cx="415553" cy="831133"/>
                      <wp:effectExtent l="19050" t="19050" r="41910" b="45720"/>
                      <wp:wrapNone/>
                      <wp:docPr id="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5553" cy="83113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E0756" id="AutoShape 16" o:spid="_x0000_s1026" type="#_x0000_t32" style="position:absolute;margin-left:70pt;margin-top:189.15pt;width:32.7pt;height:65.4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74CEEF24" wp14:editId="41B93D27">
                      <wp:simplePos x="0" y="0"/>
                      <wp:positionH relativeFrom="column">
                        <wp:posOffset>1767395</wp:posOffset>
                      </wp:positionH>
                      <wp:positionV relativeFrom="paragraph">
                        <wp:posOffset>1155065</wp:posOffset>
                      </wp:positionV>
                      <wp:extent cx="308156" cy="391886"/>
                      <wp:effectExtent l="19050" t="38100" r="53975" b="27305"/>
                      <wp:wrapNone/>
                      <wp:docPr id="8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08156" cy="3918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23439C" id="AutoShape 16" o:spid="_x0000_s1026" type="#_x0000_t32" style="position:absolute;margin-left:139.15pt;margin-top:90.95pt;width:24.25pt;height:30.85pt;flip: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22339A11" wp14:editId="30AA49B4">
                      <wp:simplePos x="0" y="0"/>
                      <wp:positionH relativeFrom="column">
                        <wp:posOffset>1732065</wp:posOffset>
                      </wp:positionH>
                      <wp:positionV relativeFrom="paragraph">
                        <wp:posOffset>727850</wp:posOffset>
                      </wp:positionV>
                      <wp:extent cx="320419" cy="320238"/>
                      <wp:effectExtent l="19050" t="19050" r="60960" b="41910"/>
                      <wp:wrapNone/>
                      <wp:docPr id="8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419" cy="32023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F77EA4" id="AutoShape 16" o:spid="_x0000_s1026" type="#_x0000_t32" style="position:absolute;margin-left:136.4pt;margin-top:57.3pt;width:25.25pt;height:25.2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DC6EC1">
              <w:rPr>
                <w:noProof/>
                <w:lang w:val="fr-CH" w:eastAsia="fr-CH"/>
              </w:rPr>
              <w:drawing>
                <wp:inline distT="0" distB="0" distL="0" distR="0" wp14:anchorId="71593F2C" wp14:editId="07D95EA5">
                  <wp:extent cx="2497982" cy="3716688"/>
                  <wp:effectExtent l="0" t="0" r="0" b="0"/>
                  <wp:docPr id="85" name="Image 85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est redirigé sur la page de facturation avec le numéro de</w:t>
            </w:r>
            <w:r w:rsidR="00D8711A">
              <w:rPr>
                <w:noProof/>
                <w:lang w:val="fr-CH" w:eastAsia="fr-CH"/>
              </w:rPr>
              <w:t xml:space="preserve"> la table sélectionnée précedemment dans la boîte de texte à droite du label « N’ de table ».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16F956D" wp14:editId="70C443EC">
                  <wp:extent cx="2493818" cy="3707457"/>
                  <wp:effectExtent l="0" t="0" r="1905" b="7620"/>
                  <wp:docPr id="92" name="Image 9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Il entre un nombre supérieur à 1 si la facture doit être divisée en plusieurs parties.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Une fois ce choix éffectué, il clique sur « Imprimer »</w:t>
            </w:r>
            <w:r w:rsidR="00D8711A">
              <w:rPr>
                <w:noProof/>
                <w:lang w:val="fr-CH" w:eastAsia="fr-CH"/>
              </w:rPr>
              <w:t>.</w:t>
            </w:r>
            <w:r w:rsidR="00512788">
              <w:rPr>
                <w:noProof/>
                <w:lang w:val="fr-CH" w:eastAsia="fr-CH"/>
              </w:rPr>
              <w:t xml:space="preserve"> </w:t>
            </w:r>
          </w:p>
          <w:p w:rsidR="00EB6693" w:rsidRDefault="00512788" w:rsidP="00483AF6">
            <w:pPr>
              <w:rPr>
                <w:noProof/>
                <w:lang w:val="fr-CH" w:eastAsia="fr-CH"/>
              </w:rPr>
            </w:pP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5312" behindDoc="0" locked="0" layoutInCell="1" allowOverlap="1" wp14:anchorId="6E644CB0" wp14:editId="18DEF34D">
                      <wp:simplePos x="0" y="0"/>
                      <wp:positionH relativeFrom="column">
                        <wp:posOffset>356235</wp:posOffset>
                      </wp:positionH>
                      <wp:positionV relativeFrom="paragraph">
                        <wp:posOffset>2982504</wp:posOffset>
                      </wp:positionV>
                      <wp:extent cx="746760" cy="396240"/>
                      <wp:effectExtent l="19050" t="38100" r="53340" b="22860"/>
                      <wp:wrapNone/>
                      <wp:docPr id="1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760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971709" id="AutoShape 16" o:spid="_x0000_s1026" type="#_x0000_t32" style="position:absolute;margin-left:28.05pt;margin-top:234.85pt;width:58.8pt;height:31.2pt;flip:y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 w:rsidRPr="00512788">
              <w:rPr>
                <w:noProof/>
                <w:lang w:val="fr-CH" w:eastAsia="fr-CH"/>
              </w:rPr>
              <w:drawing>
                <wp:anchor distT="0" distB="0" distL="114300" distR="114300" simplePos="0" relativeHeight="251727360" behindDoc="0" locked="0" layoutInCell="1" allowOverlap="1" wp14:anchorId="50EEB2B0" wp14:editId="7049E233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1668145</wp:posOffset>
                  </wp:positionV>
                  <wp:extent cx="473075" cy="473075"/>
                  <wp:effectExtent l="0" t="0" r="3175" b="0"/>
                  <wp:wrapNone/>
                  <wp:docPr id="128" name="Image 12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6336" behindDoc="0" locked="0" layoutInCell="1" allowOverlap="1" wp14:anchorId="7B7929E9" wp14:editId="7249BA44">
                      <wp:simplePos x="0" y="0"/>
                      <wp:positionH relativeFrom="column">
                        <wp:posOffset>617855</wp:posOffset>
                      </wp:positionH>
                      <wp:positionV relativeFrom="paragraph">
                        <wp:posOffset>2075452</wp:posOffset>
                      </wp:positionV>
                      <wp:extent cx="511447" cy="326572"/>
                      <wp:effectExtent l="19050" t="19050" r="60325" b="54610"/>
                      <wp:wrapNone/>
                      <wp:docPr id="12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205DC" id="AutoShape 16" o:spid="_x0000_s1026" type="#_x0000_t32" style="position:absolute;margin-left:48.65pt;margin-top:163.4pt;width:40.25pt;height:25.7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8711A">
              <w:rPr>
                <w:noProof/>
                <w:lang w:val="fr-CH" w:eastAsia="fr-CH"/>
              </w:rPr>
              <w:drawing>
                <wp:inline distT="0" distB="0" distL="0" distR="0" wp14:anchorId="0E698D8A" wp14:editId="0267B18A">
                  <wp:extent cx="2493818" cy="3707457"/>
                  <wp:effectExtent l="0" t="0" r="1905" b="7620"/>
                  <wp:docPr id="97" name="Image 97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5D71DF" w:rsidP="00512788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</w:t>
            </w:r>
            <w:r w:rsidR="00EB6693">
              <w:rPr>
                <w:noProof/>
                <w:lang w:val="fr-CH" w:eastAsia="fr-CH"/>
              </w:rPr>
              <w:t xml:space="preserve">a ou les factures </w:t>
            </w:r>
            <w:r w:rsidR="00512788">
              <w:rPr>
                <w:noProof/>
                <w:lang w:val="fr-CH" w:eastAsia="fr-CH"/>
              </w:rPr>
              <w:t>sont générees au format pdf et imprimées sur une imprimante connectée en wifi.</w:t>
            </w:r>
          </w:p>
        </w:tc>
      </w:tr>
    </w:tbl>
    <w:p w:rsidR="005569ED" w:rsidRPr="00A12BAF" w:rsidRDefault="005569ED" w:rsidP="00A12BAF"/>
    <w:p w:rsidR="00514064" w:rsidRDefault="00DD4923" w:rsidP="00514064">
      <w:pPr>
        <w:pStyle w:val="Titre3"/>
      </w:pPr>
      <w:bookmarkStart w:id="26" w:name="_Toc514252801"/>
      <w:r>
        <w:t xml:space="preserve">Use case </w:t>
      </w:r>
      <w:r w:rsidR="00514064">
        <w:t>KITCHEN01</w:t>
      </w:r>
      <w:bookmarkEnd w:id="26"/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KITCHEN01</w:t>
            </w:r>
            <w:r>
              <w:t>-SC01</w:t>
            </w:r>
          </w:p>
        </w:tc>
      </w:tr>
      <w:tr w:rsidR="008A218D" w:rsidTr="000B1DF2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Cuisinier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Consulter la liste des plats commandés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Savoir quel plat préparer en suivant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Haute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</w:t>
            </w:r>
            <w:r>
              <w:t>.</w:t>
            </w:r>
          </w:p>
        </w:tc>
      </w:tr>
    </w:tbl>
    <w:p w:rsidR="00127384" w:rsidRDefault="00127384" w:rsidP="008A218D"/>
    <w:p w:rsidR="00127384" w:rsidRDefault="00127384">
      <w:r>
        <w:br w:type="page"/>
      </w:r>
    </w:p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27384" w:rsidTr="00127384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0B1DF2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0B1DF2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0B1DF2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127384" w:rsidP="000B1DF2">
            <w:r>
              <w:t>Le système d’exploitation Android démarre.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l’icône de l’application CateringEasy sur le menu Android.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0B1DF2">
            <w:r>
              <w:t>L’application démarre et le menu d’accueil est affiché.</w:t>
            </w:r>
          </w:p>
          <w:p w:rsidR="00127384" w:rsidRDefault="00127384" w:rsidP="000B1DF2">
            <w:r>
              <w:rPr>
                <w:noProof/>
                <w:lang w:val="fr-CH" w:eastAsia="fr-CH"/>
              </w:rPr>
              <w:drawing>
                <wp:inline distT="0" distB="0" distL="0" distR="0" wp14:anchorId="0E5D1D9D" wp14:editId="2545D50C">
                  <wp:extent cx="2410460" cy="3574415"/>
                  <wp:effectExtent l="0" t="0" r="0" b="0"/>
                  <wp:docPr id="217" name="Image 2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</w:t>
            </w:r>
            <w:r>
              <w:rPr>
                <w:noProof/>
                <w:lang w:val="fr-CH" w:eastAsia="fr-CH"/>
              </w:rPr>
              <w:t>Cuisinier</w:t>
            </w:r>
            <w:r>
              <w:rPr>
                <w:noProof/>
                <w:lang w:val="fr-CH" w:eastAsia="fr-CH"/>
              </w:rPr>
              <w:t> » du menu d’acceuil.</w:t>
            </w:r>
          </w:p>
          <w:p w:rsidR="00127384" w:rsidRDefault="00127384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8864" behindDoc="0" locked="0" layoutInCell="1" allowOverlap="1" wp14:anchorId="030AEC01" wp14:editId="550C9025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885D2D" id="AutoShape 16" o:spid="_x0000_s1026" type="#_x0000_t32" style="position:absolute;margin-left:51.35pt;margin-top:126.7pt;width:45.8pt;height:66.95pt;flip:y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IcO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S2FU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1QSHDk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02B49B" wp14:editId="28D794FF">
                  <wp:extent cx="2418735" cy="3600685"/>
                  <wp:effectExtent l="0" t="0" r="635" b="0"/>
                  <wp:docPr id="218" name="Image 2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0B1DF2">
            <w:r>
              <w:t xml:space="preserve">L’accueil </w:t>
            </w:r>
            <w:r>
              <w:t>cuisinier</w:t>
            </w:r>
            <w:r>
              <w:t xml:space="preserve"> s’affiche.</w:t>
            </w:r>
          </w:p>
          <w:p w:rsidR="00127384" w:rsidRDefault="00127384" w:rsidP="000B1DF2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97226" cy="3569110"/>
                  <wp:effectExtent l="0" t="0" r="3175" b="0"/>
                  <wp:docPr id="230" name="Image 23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en attente</w:t>
            </w:r>
          </w:p>
          <w:p w:rsidR="00127384" w:rsidRDefault="00127384" w:rsidP="000B1DF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>
                      <wp:simplePos x="0" y="0"/>
                      <wp:positionH relativeFrom="column">
                        <wp:posOffset>149327</wp:posOffset>
                      </wp:positionH>
                      <wp:positionV relativeFrom="paragraph">
                        <wp:posOffset>591287</wp:posOffset>
                      </wp:positionV>
                      <wp:extent cx="2408904" cy="1160207"/>
                      <wp:effectExtent l="0" t="0" r="10795" b="20955"/>
                      <wp:wrapNone/>
                      <wp:docPr id="232" name="Rectangle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8904" cy="116020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A52B5C1" id="Rectangle 232" o:spid="_x0000_s1026" style="position:absolute;margin-left:11.75pt;margin-top:46.55pt;width:189.7pt;height:91.35pt;z-index:2517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00B5376" wp14:editId="3D8D922F">
                  <wp:extent cx="2680864" cy="3991405"/>
                  <wp:effectExtent l="0" t="0" r="5715" b="0"/>
                  <wp:docPr id="231" name="Image 23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0B1DF2">
            <w:r>
              <w:t>-</w:t>
            </w:r>
          </w:p>
        </w:tc>
      </w:tr>
    </w:tbl>
    <w:p w:rsidR="00127384" w:rsidRDefault="00127384" w:rsidP="008A218D"/>
    <w:p w:rsidR="008A218D" w:rsidRDefault="008A218D" w:rsidP="008A218D">
      <w:r>
        <w:lastRenderedPageBreak/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lastRenderedPageBreak/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KITCHEN01-SC0</w:t>
            </w:r>
            <w:r>
              <w:t>2</w:t>
            </w:r>
          </w:p>
        </w:tc>
      </w:tr>
      <w:tr w:rsidR="008A218D" w:rsidTr="000B1DF2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Cuisinier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Valider une commande.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Indiquer que sa préparation est en cours.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Moyenne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</w:t>
            </w:r>
          </w:p>
        </w:tc>
      </w:tr>
    </w:tbl>
    <w:p w:rsidR="00127384" w:rsidRDefault="00127384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KITCHEN01-SC0</w:t>
            </w:r>
            <w:r>
              <w:t>3</w:t>
            </w:r>
          </w:p>
        </w:tc>
      </w:tr>
      <w:tr w:rsidR="008A218D" w:rsidTr="000B1DF2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Cuisinier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Noter une commande comme terminée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Informer l’assistant de la complétion de la préparation de la commande.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Moyenne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0B1DF2">
            <w:r>
              <w:t>CUSTOMER02-SC03 ou ASSISTANT03-SC03 pour qu’une commande ait été créé pour la table en question</w:t>
            </w:r>
          </w:p>
        </w:tc>
      </w:tr>
    </w:tbl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KITCHEN01-SC0</w:t>
            </w:r>
            <w:r>
              <w:t>4</w:t>
            </w:r>
          </w:p>
        </w:tc>
      </w:tr>
      <w:tr w:rsidR="008A218D" w:rsidTr="000B1DF2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Cuisinier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Annuler une commande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La retirer de la liste des commandes en attente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Basse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0B1DF2">
            <w:r>
              <w:t>CUSTOMER02-SC03 ou ASSISTANT03-SC03 pour qu’une commande ait été créé pour la table en question</w:t>
            </w:r>
          </w:p>
        </w:tc>
      </w:tr>
    </w:tbl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KITCHEN01-SC0</w:t>
            </w:r>
            <w:r>
              <w:t>5</w:t>
            </w:r>
          </w:p>
        </w:tc>
      </w:tr>
      <w:tr w:rsidR="008A218D" w:rsidTr="000B1DF2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Assistant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Annuler la préparation d’un plat individuel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Retrier le plat individuel de la commande.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Basse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0B1DF2">
            <w:r>
              <w:t>CUSTOMER02-SC03 ou ASSISTANT03-SC03 pour qu’une commande ait été créé pour la table en question</w:t>
            </w:r>
          </w:p>
        </w:tc>
      </w:tr>
    </w:tbl>
    <w:p w:rsidR="008A218D" w:rsidRPr="008A218D" w:rsidRDefault="008A218D" w:rsidP="008A218D"/>
    <w:p w:rsidR="00514064" w:rsidRDefault="00DD4923" w:rsidP="00514064">
      <w:pPr>
        <w:pStyle w:val="Titre3"/>
      </w:pPr>
      <w:bookmarkStart w:id="27" w:name="_Toc514252802"/>
      <w:r>
        <w:lastRenderedPageBreak/>
        <w:t xml:space="preserve">Use case </w:t>
      </w:r>
      <w:r w:rsidR="008A218D">
        <w:t>STAFF</w:t>
      </w:r>
      <w:r w:rsidR="00514064">
        <w:t>0</w:t>
      </w:r>
      <w:r w:rsidR="008A218D">
        <w:t>1</w:t>
      </w:r>
      <w:bookmarkEnd w:id="27"/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STAFF01</w:t>
            </w:r>
            <w:r>
              <w:t>-SC01</w:t>
            </w:r>
          </w:p>
        </w:tc>
      </w:tr>
      <w:tr w:rsidR="008A218D" w:rsidTr="000B1DF2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Assistant</w:t>
            </w:r>
            <w:r>
              <w:t xml:space="preserve"> ou cuisiner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Changer le mot de passe général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Ne plus utiliser le même mot de passe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0B1DF2">
            <w:r>
              <w:t>Moyenne</w:t>
            </w:r>
          </w:p>
        </w:tc>
      </w:tr>
      <w:tr w:rsidR="008A218D" w:rsidTr="000B1DF2">
        <w:tc>
          <w:tcPr>
            <w:tcW w:w="3646" w:type="dxa"/>
            <w:shd w:val="clear" w:color="auto" w:fill="D9D9D9"/>
          </w:tcPr>
          <w:p w:rsidR="008A218D" w:rsidRPr="00B4592D" w:rsidRDefault="008A218D" w:rsidP="000B1DF2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D25AA" w:rsidP="000B1DF2">
            <w:r>
              <w:t>-</w:t>
            </w:r>
          </w:p>
        </w:tc>
      </w:tr>
    </w:tbl>
    <w:p w:rsidR="008A218D" w:rsidRPr="008A218D" w:rsidRDefault="008A218D" w:rsidP="008A218D"/>
    <w:p w:rsidR="00514064" w:rsidRPr="00514064" w:rsidRDefault="006E6A26" w:rsidP="00514064">
      <w:r>
        <w:br w:type="page"/>
      </w:r>
    </w:p>
    <w:p w:rsidR="00266491" w:rsidRDefault="00266491" w:rsidP="00684B3D">
      <w:pPr>
        <w:pStyle w:val="Titre1"/>
        <w:tabs>
          <w:tab w:val="num" w:pos="360"/>
        </w:tabs>
      </w:pPr>
      <w:bookmarkStart w:id="28" w:name="_Toc71703264"/>
      <w:bookmarkStart w:id="29" w:name="_Toc514252803"/>
      <w:r>
        <w:lastRenderedPageBreak/>
        <w:t>Glossaire</w:t>
      </w:r>
      <w:bookmarkEnd w:id="29"/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526"/>
        <w:gridCol w:w="4534"/>
      </w:tblGrid>
      <w:tr w:rsidR="00266491" w:rsidTr="00266491">
        <w:tc>
          <w:tcPr>
            <w:tcW w:w="460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Nom</w:t>
            </w:r>
          </w:p>
        </w:tc>
        <w:tc>
          <w:tcPr>
            <w:tcW w:w="4605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Description</w:t>
            </w:r>
          </w:p>
        </w:tc>
      </w:tr>
      <w:tr w:rsidR="00266491" w:rsidTr="00483AF6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Assistant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serveuse » du restaurant (voir point 1.4)</w:t>
            </w:r>
          </w:p>
        </w:tc>
      </w:tr>
      <w:tr w:rsidR="00266491" w:rsidTr="00266491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Acheteur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cliente du restaurant (voir point 1.4)</w:t>
            </w:r>
          </w:p>
        </w:tc>
      </w:tr>
      <w:tr w:rsidR="00512788" w:rsidTr="00266491">
        <w:tc>
          <w:tcPr>
            <w:tcW w:w="4605" w:type="dxa"/>
            <w:shd w:val="clear" w:color="auto" w:fill="auto"/>
          </w:tcPr>
          <w:p w:rsidR="00512788" w:rsidRPr="00266491" w:rsidRDefault="00512788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Gantt</w:t>
            </w:r>
          </w:p>
        </w:tc>
        <w:tc>
          <w:tcPr>
            <w:tcW w:w="4605" w:type="dxa"/>
            <w:shd w:val="clear" w:color="auto" w:fill="auto"/>
          </w:tcPr>
          <w:p w:rsidR="00512788" w:rsidRDefault="00411F44" w:rsidP="00266491">
            <w:r>
              <w:t>U</w:t>
            </w:r>
            <w:r w:rsidR="00C67F04">
              <w:t>n diagramme a barres qui illustre une planification de projet.</w:t>
            </w:r>
            <w:r w:rsidR="00C67F04">
              <w:rPr>
                <w:rStyle w:val="Appelnotedebasdep"/>
              </w:rPr>
              <w:footnoteReference w:id="7"/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Pr="00266491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Scénario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483AF6">
            <w:r>
              <w:t>« Histoire » racontant en détails le déroulement d’un cas d’utilisation.</w:t>
            </w:r>
          </w:p>
        </w:tc>
      </w:tr>
      <w:tr w:rsidR="00D848F6" w:rsidTr="00266491">
        <w:tc>
          <w:tcPr>
            <w:tcW w:w="4605" w:type="dxa"/>
            <w:shd w:val="clear" w:color="auto" w:fill="auto"/>
          </w:tcPr>
          <w:p w:rsidR="00D848F6" w:rsidRPr="00266491" w:rsidRDefault="00D848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Solide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266491">
            <w:r>
              <w:t>Nourriture solide (plats)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266491">
            <w:r>
              <w:t>Cas d’utilisation (Exemple de cas d’utilisation pour un téléphone : Passer un appel)</w:t>
            </w:r>
          </w:p>
        </w:tc>
      </w:tr>
    </w:tbl>
    <w:p w:rsidR="00266491" w:rsidRPr="00266491" w:rsidRDefault="00266491" w:rsidP="00266491"/>
    <w:p w:rsidR="00CF39A8" w:rsidRDefault="00AA0785" w:rsidP="00684B3D">
      <w:pPr>
        <w:pStyle w:val="Titre1"/>
        <w:tabs>
          <w:tab w:val="num" w:pos="360"/>
        </w:tabs>
      </w:pPr>
      <w:bookmarkStart w:id="30" w:name="_Toc514252804"/>
      <w:r w:rsidRPr="0049659A">
        <w:t>A</w:t>
      </w:r>
      <w:bookmarkEnd w:id="28"/>
      <w:r w:rsidR="00684B3D">
        <w:t>nnexes</w:t>
      </w:r>
      <w:bookmarkEnd w:id="30"/>
    </w:p>
    <w:p w:rsidR="00CF39A8" w:rsidRDefault="00281546" w:rsidP="00281546">
      <w:pPr>
        <w:pStyle w:val="Titre2"/>
        <w:rPr>
          <w:i w:val="0"/>
          <w:iCs/>
        </w:rPr>
      </w:pPr>
      <w:bookmarkStart w:id="31" w:name="_Toc71703270"/>
      <w:bookmarkStart w:id="32" w:name="_Toc25553334"/>
      <w:bookmarkStart w:id="33" w:name="_Toc514252805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31"/>
      <w:bookmarkEnd w:id="33"/>
      <w:r w:rsidR="00AA0785" w:rsidRPr="00791020">
        <w:rPr>
          <w:i w:val="0"/>
          <w:iCs/>
        </w:rPr>
        <w:t xml:space="preserve"> </w:t>
      </w:r>
      <w:bookmarkEnd w:id="32"/>
    </w:p>
    <w:p w:rsidR="00591119" w:rsidRDefault="00190C7E" w:rsidP="00591119">
      <w:r w:rsidRPr="00762CE2">
        <w:rPr>
          <w:b/>
        </w:rPr>
        <w:t>Journal de travail</w:t>
      </w:r>
      <w:r>
        <w:t xml:space="preserve"> (</w:t>
      </w:r>
      <w:r w:rsidR="00881F1A">
        <w:t>Journal_de_Travail_15</w:t>
      </w:r>
      <w:r w:rsidR="00881F1A" w:rsidRPr="00881F1A">
        <w:t>_05</w:t>
      </w:r>
      <w:r w:rsidR="00E70CD5">
        <w:t>.pdf)</w:t>
      </w:r>
    </w:p>
    <w:p w:rsidR="00881F1A" w:rsidRPr="00302D3E" w:rsidRDefault="00881F1A" w:rsidP="00591119">
      <w:r w:rsidRPr="006A4BA9">
        <w:rPr>
          <w:b/>
        </w:rPr>
        <w:t>Planification</w:t>
      </w:r>
      <w:r>
        <w:t xml:space="preserve"> (</w:t>
      </w:r>
      <w:r w:rsidRPr="00881F1A">
        <w:t>Erbrich_Vincent_Planification_15_05</w:t>
      </w:r>
      <w:r>
        <w:t>.pdf)</w:t>
      </w:r>
    </w:p>
    <w:sectPr w:rsidR="00881F1A" w:rsidRPr="00302D3E">
      <w:headerReference w:type="default" r:id="rId46"/>
      <w:footerReference w:type="default" r:id="rId47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270A" w:rsidRDefault="0055270A">
      <w:r>
        <w:separator/>
      </w:r>
    </w:p>
  </w:endnote>
  <w:endnote w:type="continuationSeparator" w:id="0">
    <w:p w:rsidR="0055270A" w:rsidRDefault="005527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47F" w:rsidRDefault="0041447F">
    <w:pPr>
      <w:pStyle w:val="Pieddepage"/>
      <w:pBdr>
        <w:top w:val="single" w:sz="4" w:space="1" w:color="auto"/>
      </w:pBdr>
    </w:pPr>
    <w:r>
      <w:t xml:space="preserve">Vincent </w:t>
    </w:r>
    <w:proofErr w:type="spellStart"/>
    <w:r>
      <w:t>Erbrich</w:t>
    </w:r>
    <w:proofErr w:type="spellEnd"/>
    <w: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C81F64">
      <w:rPr>
        <w:rStyle w:val="Numrodepage"/>
        <w:noProof/>
      </w:rPr>
      <w:t>22</w:t>
    </w:r>
    <w:r>
      <w:rPr>
        <w:rStyle w:val="Numrodepage"/>
      </w:rPr>
      <w:fldChar w:fldCharType="end"/>
    </w:r>
    <w:r>
      <w:tab/>
    </w:r>
    <w:fldSimple w:instr=" SAVEDATE  \* MERGEFORMAT ">
      <w:r w:rsidR="00C81F64">
        <w:rPr>
          <w:noProof/>
        </w:rPr>
        <w:t>16/05/2018 16:50:00</w:t>
      </w:r>
    </w:fldSimple>
    <w:r>
      <w:rPr>
        <w:rStyle w:val="Numrodepage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270A" w:rsidRDefault="0055270A">
      <w:r>
        <w:separator/>
      </w:r>
    </w:p>
  </w:footnote>
  <w:footnote w:type="continuationSeparator" w:id="0">
    <w:p w:rsidR="0055270A" w:rsidRDefault="0055270A">
      <w:r>
        <w:continuationSeparator/>
      </w:r>
    </w:p>
  </w:footnote>
  <w:footnote w:id="1">
    <w:p w:rsidR="0041447F" w:rsidRPr="00AC0012" w:rsidRDefault="0041447F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AC0012">
        <w:t>https://fr.wikipedia.org/wiki/Environnement_de_d%C3%A9veloppement</w:t>
      </w:r>
    </w:p>
  </w:footnote>
  <w:footnote w:id="2">
    <w:p w:rsidR="0041447F" w:rsidRPr="00DB3EA2" w:rsidRDefault="0041447F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DB3EA2">
        <w:t>https://en.wikipedia.org/wiki/MySQL</w:t>
      </w:r>
    </w:p>
  </w:footnote>
  <w:footnote w:id="3">
    <w:p w:rsidR="0041447F" w:rsidRPr="00AC0012" w:rsidRDefault="0041447F" w:rsidP="0034699C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proofErr w:type="spellStart"/>
      <w:r>
        <w:t>StackOverflow</w:t>
      </w:r>
      <w:proofErr w:type="spellEnd"/>
      <w:r>
        <w:t xml:space="preserve"> : </w:t>
      </w:r>
      <w:r w:rsidRPr="00AC0012">
        <w:t>https://stackoverflow.com/questions/8772746/difference-between-framework-vs-library-vs-ide-vs-api-vs-sdk-vs-toolkits</w:t>
      </w:r>
      <w:r>
        <w:rPr>
          <w:rStyle w:val="Appelnotedebasdep"/>
        </w:rPr>
        <w:footnoteRef/>
      </w:r>
    </w:p>
  </w:footnote>
  <w:footnote w:id="4">
    <w:p w:rsidR="0041447F" w:rsidRPr="0034699C" w:rsidRDefault="0041447F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 </w:t>
      </w:r>
      <w:r w:rsidRPr="0034699C">
        <w:t>https://en.wikipedia.org/wiki/.NET_Framework</w:t>
      </w:r>
    </w:p>
  </w:footnote>
  <w:footnote w:id="5">
    <w:p w:rsidR="0041447F" w:rsidRPr="001B35CE" w:rsidRDefault="0041447F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1B35CE">
        <w:t>https://en.wikipedia.org/wiki/PDF</w:t>
      </w:r>
    </w:p>
  </w:footnote>
  <w:footnote w:id="6">
    <w:p w:rsidR="0041447F" w:rsidRPr="00865A9E" w:rsidRDefault="0041447F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H"/>
        </w:rPr>
        <w:t xml:space="preserve">Icône libre utilisation de clavier : </w:t>
      </w:r>
      <w:r w:rsidRPr="00865A9E">
        <w:rPr>
          <w:lang w:val="fr-CH"/>
        </w:rPr>
        <w:t>https://icons8.com/icon/15899/keyboard</w:t>
      </w:r>
    </w:p>
  </w:footnote>
  <w:footnote w:id="7">
    <w:p w:rsidR="00C67F04" w:rsidRPr="00C67F04" w:rsidRDefault="00C67F04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C67F04">
        <w:t>https://en.wikipedia.org/wiki/Gantt_chart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1447F" w:rsidRPr="00762CE2" w:rsidRDefault="0041447F" w:rsidP="00DB2183">
    <w:pPr>
      <w:pStyle w:val="En-tte"/>
      <w:pBdr>
        <w:bottom w:val="single" w:sz="4" w:space="1" w:color="auto"/>
      </w:pBdr>
      <w:jc w:val="center"/>
      <w:rPr>
        <w:rFonts w:ascii="Segoe UI Semibold" w:hAnsi="Segoe UI Semibold"/>
        <w:sz w:val="36"/>
      </w:rPr>
    </w:pPr>
    <w:r w:rsidRPr="00762CE2">
      <w:rPr>
        <w:rFonts w:ascii="Segoe UI Semibold" w:hAnsi="Segoe UI Semibold"/>
        <w:noProof/>
        <w:lang w:val="fr-CH" w:eastAsia="fr-CH"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column">
            <wp:posOffset>-277495</wp:posOffset>
          </wp:positionH>
          <wp:positionV relativeFrom="paragraph">
            <wp:posOffset>-173990</wp:posOffset>
          </wp:positionV>
          <wp:extent cx="1331595" cy="405130"/>
          <wp:effectExtent l="0" t="0" r="0" b="0"/>
          <wp:wrapNone/>
          <wp:docPr id="1" name="Image 2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2CE2">
      <w:rPr>
        <w:rFonts w:ascii="Segoe UI Semibold" w:hAnsi="Segoe UI Semibold"/>
        <w:b/>
        <w:bCs/>
        <w:noProof/>
        <w:sz w:val="36"/>
        <w:u w:val="single"/>
      </w:rPr>
      <w:t>TPI CateringEasy</w:t>
    </w:r>
  </w:p>
  <w:p w:rsidR="0041447F" w:rsidRDefault="0041447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907A3D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4063F8"/>
    <w:multiLevelType w:val="hybridMultilevel"/>
    <w:tmpl w:val="BE80D02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24DC432C"/>
    <w:multiLevelType w:val="hybridMultilevel"/>
    <w:tmpl w:val="E84C51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0" w15:restartNumberingAfterBreak="0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3B19A0"/>
    <w:multiLevelType w:val="hybridMultilevel"/>
    <w:tmpl w:val="C08067E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5" w15:restartNumberingAfterBreak="0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2" w15:restartNumberingAfterBreak="0">
    <w:nsid w:val="75A3529B"/>
    <w:multiLevelType w:val="hybridMultilevel"/>
    <w:tmpl w:val="819EEA64"/>
    <w:lvl w:ilvl="0" w:tplc="9280B34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47E5E0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5078779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108097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973EA72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64451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A18F4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836684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E2AFE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D245F2"/>
    <w:multiLevelType w:val="hybridMultilevel"/>
    <w:tmpl w:val="3100450C"/>
    <w:lvl w:ilvl="0" w:tplc="B8D424D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0D877B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3274D75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466892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CE2009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61B85B4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98407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58456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65AAA6A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"/>
  </w:num>
  <w:num w:numId="3">
    <w:abstractNumId w:val="7"/>
  </w:num>
  <w:num w:numId="4">
    <w:abstractNumId w:val="22"/>
  </w:num>
  <w:num w:numId="5">
    <w:abstractNumId w:val="17"/>
  </w:num>
  <w:num w:numId="6">
    <w:abstractNumId w:val="9"/>
  </w:num>
  <w:num w:numId="7">
    <w:abstractNumId w:val="19"/>
  </w:num>
  <w:num w:numId="8">
    <w:abstractNumId w:val="26"/>
  </w:num>
  <w:num w:numId="9">
    <w:abstractNumId w:val="5"/>
  </w:num>
  <w:num w:numId="10">
    <w:abstractNumId w:val="13"/>
  </w:num>
  <w:num w:numId="11">
    <w:abstractNumId w:val="16"/>
  </w:num>
  <w:num w:numId="12">
    <w:abstractNumId w:val="14"/>
  </w:num>
  <w:num w:numId="13">
    <w:abstractNumId w:val="21"/>
  </w:num>
  <w:num w:numId="14">
    <w:abstractNumId w:val="0"/>
  </w:num>
  <w:num w:numId="15">
    <w:abstractNumId w:val="3"/>
  </w:num>
  <w:num w:numId="16">
    <w:abstractNumId w:val="12"/>
  </w:num>
  <w:num w:numId="17">
    <w:abstractNumId w:val="6"/>
  </w:num>
  <w:num w:numId="18">
    <w:abstractNumId w:val="25"/>
  </w:num>
  <w:num w:numId="19">
    <w:abstractNumId w:val="20"/>
  </w:num>
  <w:num w:numId="20">
    <w:abstractNumId w:val="27"/>
  </w:num>
  <w:num w:numId="21">
    <w:abstractNumId w:val="18"/>
  </w:num>
  <w:num w:numId="22">
    <w:abstractNumId w:val="23"/>
  </w:num>
  <w:num w:numId="23">
    <w:abstractNumId w:val="10"/>
  </w:num>
  <w:num w:numId="24">
    <w:abstractNumId w:val="15"/>
  </w:num>
  <w:num w:numId="25">
    <w:abstractNumId w:val="4"/>
  </w:num>
  <w:num w:numId="26">
    <w:abstractNumId w:val="11"/>
  </w:num>
  <w:num w:numId="27">
    <w:abstractNumId w:val="8"/>
  </w:num>
  <w:num w:numId="28">
    <w:abstractNumId w:val="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186"/>
    <w:rsid w:val="000304DA"/>
    <w:rsid w:val="00046B84"/>
    <w:rsid w:val="0005613A"/>
    <w:rsid w:val="0006122F"/>
    <w:rsid w:val="0007018E"/>
    <w:rsid w:val="000C6BA7"/>
    <w:rsid w:val="000C7908"/>
    <w:rsid w:val="000D4B26"/>
    <w:rsid w:val="000F259B"/>
    <w:rsid w:val="00106180"/>
    <w:rsid w:val="00124E46"/>
    <w:rsid w:val="00127384"/>
    <w:rsid w:val="00172C7C"/>
    <w:rsid w:val="00190C7E"/>
    <w:rsid w:val="00193502"/>
    <w:rsid w:val="001B35CE"/>
    <w:rsid w:val="001B7271"/>
    <w:rsid w:val="001B7C29"/>
    <w:rsid w:val="001F3FBE"/>
    <w:rsid w:val="00205685"/>
    <w:rsid w:val="00212505"/>
    <w:rsid w:val="00232E9F"/>
    <w:rsid w:val="00245601"/>
    <w:rsid w:val="00266491"/>
    <w:rsid w:val="00270796"/>
    <w:rsid w:val="00274746"/>
    <w:rsid w:val="00281546"/>
    <w:rsid w:val="00297836"/>
    <w:rsid w:val="002A1DB5"/>
    <w:rsid w:val="002B1F85"/>
    <w:rsid w:val="002C4C01"/>
    <w:rsid w:val="002E5622"/>
    <w:rsid w:val="002F39FF"/>
    <w:rsid w:val="00300590"/>
    <w:rsid w:val="00302D3E"/>
    <w:rsid w:val="00316B71"/>
    <w:rsid w:val="003328AE"/>
    <w:rsid w:val="00335215"/>
    <w:rsid w:val="00337744"/>
    <w:rsid w:val="00342A30"/>
    <w:rsid w:val="0034699C"/>
    <w:rsid w:val="00360243"/>
    <w:rsid w:val="00371ECE"/>
    <w:rsid w:val="003960A0"/>
    <w:rsid w:val="003B0475"/>
    <w:rsid w:val="003C2798"/>
    <w:rsid w:val="003D5024"/>
    <w:rsid w:val="003D6ACF"/>
    <w:rsid w:val="003F2179"/>
    <w:rsid w:val="0040128D"/>
    <w:rsid w:val="0040628C"/>
    <w:rsid w:val="00411F44"/>
    <w:rsid w:val="0041447F"/>
    <w:rsid w:val="00432F3D"/>
    <w:rsid w:val="004502D9"/>
    <w:rsid w:val="00451144"/>
    <w:rsid w:val="0046354F"/>
    <w:rsid w:val="00483AF6"/>
    <w:rsid w:val="0049659A"/>
    <w:rsid w:val="004A32F5"/>
    <w:rsid w:val="004C38FB"/>
    <w:rsid w:val="004C5A9B"/>
    <w:rsid w:val="004F521F"/>
    <w:rsid w:val="00512788"/>
    <w:rsid w:val="00514064"/>
    <w:rsid w:val="005143EF"/>
    <w:rsid w:val="005409FD"/>
    <w:rsid w:val="0055270A"/>
    <w:rsid w:val="005569ED"/>
    <w:rsid w:val="005572BB"/>
    <w:rsid w:val="00577704"/>
    <w:rsid w:val="0058642C"/>
    <w:rsid w:val="00591119"/>
    <w:rsid w:val="005A381F"/>
    <w:rsid w:val="005D71DF"/>
    <w:rsid w:val="005E1E76"/>
    <w:rsid w:val="005F2769"/>
    <w:rsid w:val="0060025E"/>
    <w:rsid w:val="00601F8F"/>
    <w:rsid w:val="00641AD2"/>
    <w:rsid w:val="00647782"/>
    <w:rsid w:val="00663424"/>
    <w:rsid w:val="006730BD"/>
    <w:rsid w:val="00682F47"/>
    <w:rsid w:val="00684B3D"/>
    <w:rsid w:val="006A4BA9"/>
    <w:rsid w:val="006E2C58"/>
    <w:rsid w:val="006E6A26"/>
    <w:rsid w:val="006F2F14"/>
    <w:rsid w:val="00716E7F"/>
    <w:rsid w:val="00726EB7"/>
    <w:rsid w:val="00730BA7"/>
    <w:rsid w:val="0075205B"/>
    <w:rsid w:val="007561AE"/>
    <w:rsid w:val="007573A7"/>
    <w:rsid w:val="00762CE2"/>
    <w:rsid w:val="00781E23"/>
    <w:rsid w:val="00782186"/>
    <w:rsid w:val="00787818"/>
    <w:rsid w:val="00791020"/>
    <w:rsid w:val="007A0249"/>
    <w:rsid w:val="007A4FCF"/>
    <w:rsid w:val="007C53D3"/>
    <w:rsid w:val="00810BC9"/>
    <w:rsid w:val="00811908"/>
    <w:rsid w:val="0083170D"/>
    <w:rsid w:val="00835257"/>
    <w:rsid w:val="00865A9E"/>
    <w:rsid w:val="00881F1A"/>
    <w:rsid w:val="00895433"/>
    <w:rsid w:val="00895B96"/>
    <w:rsid w:val="008A218D"/>
    <w:rsid w:val="008B1EAB"/>
    <w:rsid w:val="008B7C44"/>
    <w:rsid w:val="008C5B59"/>
    <w:rsid w:val="008D25AA"/>
    <w:rsid w:val="008D7200"/>
    <w:rsid w:val="0090157B"/>
    <w:rsid w:val="00903C4B"/>
    <w:rsid w:val="00904308"/>
    <w:rsid w:val="00912BBC"/>
    <w:rsid w:val="00992256"/>
    <w:rsid w:val="009A41D9"/>
    <w:rsid w:val="009B600F"/>
    <w:rsid w:val="009F64CF"/>
    <w:rsid w:val="00A12BAF"/>
    <w:rsid w:val="00A3062E"/>
    <w:rsid w:val="00A74BCC"/>
    <w:rsid w:val="00A813A8"/>
    <w:rsid w:val="00AA0785"/>
    <w:rsid w:val="00AC0012"/>
    <w:rsid w:val="00AE470C"/>
    <w:rsid w:val="00AE731A"/>
    <w:rsid w:val="00AE7E9B"/>
    <w:rsid w:val="00B263B7"/>
    <w:rsid w:val="00B31079"/>
    <w:rsid w:val="00B3247F"/>
    <w:rsid w:val="00B4592D"/>
    <w:rsid w:val="00B673BB"/>
    <w:rsid w:val="00B909FE"/>
    <w:rsid w:val="00B90EB1"/>
    <w:rsid w:val="00BA0FF8"/>
    <w:rsid w:val="00BA2D49"/>
    <w:rsid w:val="00BB72CE"/>
    <w:rsid w:val="00BC40C0"/>
    <w:rsid w:val="00C315ED"/>
    <w:rsid w:val="00C41D31"/>
    <w:rsid w:val="00C505B1"/>
    <w:rsid w:val="00C50845"/>
    <w:rsid w:val="00C67F04"/>
    <w:rsid w:val="00C81F64"/>
    <w:rsid w:val="00C85B1A"/>
    <w:rsid w:val="00C930E9"/>
    <w:rsid w:val="00CB3079"/>
    <w:rsid w:val="00CB3227"/>
    <w:rsid w:val="00CC4F6D"/>
    <w:rsid w:val="00CD19ED"/>
    <w:rsid w:val="00CF39A8"/>
    <w:rsid w:val="00D069EA"/>
    <w:rsid w:val="00D14A10"/>
    <w:rsid w:val="00D23F8F"/>
    <w:rsid w:val="00D848F6"/>
    <w:rsid w:val="00D8711A"/>
    <w:rsid w:val="00DA4CCB"/>
    <w:rsid w:val="00DB15E6"/>
    <w:rsid w:val="00DB2183"/>
    <w:rsid w:val="00DB3EA2"/>
    <w:rsid w:val="00DB4900"/>
    <w:rsid w:val="00DB708A"/>
    <w:rsid w:val="00DC6EC1"/>
    <w:rsid w:val="00DD4923"/>
    <w:rsid w:val="00DF7B05"/>
    <w:rsid w:val="00E2027D"/>
    <w:rsid w:val="00E25DE7"/>
    <w:rsid w:val="00E27BFE"/>
    <w:rsid w:val="00E30CDF"/>
    <w:rsid w:val="00E63311"/>
    <w:rsid w:val="00E70CD5"/>
    <w:rsid w:val="00E84E7F"/>
    <w:rsid w:val="00E905DA"/>
    <w:rsid w:val="00EB6693"/>
    <w:rsid w:val="00ED3A54"/>
    <w:rsid w:val="00EF2720"/>
    <w:rsid w:val="00F4663F"/>
    <w:rsid w:val="00F53ED8"/>
    <w:rsid w:val="00F672FC"/>
    <w:rsid w:val="00F928D5"/>
    <w:rsid w:val="00F9732B"/>
    <w:rsid w:val="00FC5E9D"/>
    <w:rsid w:val="00FD6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503CCBA5"/>
  <w14:defaultImageDpi w14:val="300"/>
  <w15:chartTrackingRefBased/>
  <w15:docId w15:val="{CEAEA14D-74A0-4E80-9916-5C607C57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64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E7F"/>
    <w:rPr>
      <w:rFonts w:ascii="Segoe UI" w:hAnsi="Segoe UI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character" w:styleId="Accentuation">
    <w:name w:val="Emphasis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9922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92256"/>
    <w:rPr>
      <w:rFonts w:ascii="Tahoma" w:hAnsi="Tahoma" w:cs="Tahoma"/>
      <w:sz w:val="16"/>
      <w:szCs w:val="16"/>
      <w:lang w:val="fr-FR" w:eastAsia="fr-FR"/>
    </w:rPr>
  </w:style>
  <w:style w:type="paragraph" w:customStyle="1" w:styleId="Help">
    <w:name w:val="Help"/>
    <w:basedOn w:val="Normal"/>
    <w:rsid w:val="00046B84"/>
    <w:rPr>
      <w:i/>
      <w:iCs/>
      <w:color w:val="548DD4"/>
      <w:szCs w:val="14"/>
    </w:rPr>
  </w:style>
  <w:style w:type="paragraph" w:styleId="Titre">
    <w:name w:val="Title"/>
    <w:basedOn w:val="Normal"/>
    <w:next w:val="Normal"/>
    <w:link w:val="TitreCar"/>
    <w:qFormat/>
    <w:rsid w:val="00E84E7F"/>
    <w:pPr>
      <w:spacing w:before="240" w:after="60"/>
      <w:jc w:val="center"/>
      <w:outlineLvl w:val="0"/>
    </w:pPr>
    <w:rPr>
      <w:rFonts w:ascii="Segoe UI Semibold" w:hAnsi="Segoe UI Semibold"/>
      <w:b/>
      <w:bCs/>
      <w:kern w:val="28"/>
      <w:sz w:val="36"/>
      <w:szCs w:val="32"/>
    </w:rPr>
  </w:style>
  <w:style w:type="character" w:customStyle="1" w:styleId="TitreCar">
    <w:name w:val="Titre Car"/>
    <w:link w:val="Titre"/>
    <w:rsid w:val="00E84E7F"/>
    <w:rPr>
      <w:rFonts w:ascii="Segoe UI Semibold" w:eastAsia="Times New Roman" w:hAnsi="Segoe UI Semibold" w:cs="Times New Roman"/>
      <w:b/>
      <w:bCs/>
      <w:kern w:val="28"/>
      <w:sz w:val="36"/>
      <w:szCs w:val="32"/>
      <w:lang w:val="fr-FR" w:eastAsia="fr-FR"/>
    </w:rPr>
  </w:style>
  <w:style w:type="paragraph" w:styleId="Sous-titre">
    <w:name w:val="Subtitle"/>
    <w:basedOn w:val="Normal"/>
    <w:next w:val="Normal"/>
    <w:link w:val="Sous-titreCar"/>
    <w:qFormat/>
    <w:rsid w:val="00AE7E9B"/>
    <w:pPr>
      <w:spacing w:after="60"/>
      <w:jc w:val="center"/>
      <w:outlineLvl w:val="1"/>
    </w:pPr>
    <w:rPr>
      <w:rFonts w:ascii="Calibri Light" w:hAnsi="Calibri Light"/>
      <w:szCs w:val="24"/>
    </w:rPr>
  </w:style>
  <w:style w:type="character" w:customStyle="1" w:styleId="Sous-titreCar">
    <w:name w:val="Sous-titre Car"/>
    <w:link w:val="Sous-titre"/>
    <w:rsid w:val="00AE7E9B"/>
    <w:rPr>
      <w:rFonts w:ascii="Calibri Light" w:eastAsia="Times New Roman" w:hAnsi="Calibri Light" w:cs="Times New Roman"/>
      <w:sz w:val="24"/>
      <w:szCs w:val="24"/>
      <w:lang w:val="fr-FR" w:eastAsia="fr-FR"/>
    </w:rPr>
  </w:style>
  <w:style w:type="paragraph" w:styleId="Notedebasdepage">
    <w:name w:val="footnote text"/>
    <w:basedOn w:val="Normal"/>
    <w:link w:val="NotedebasdepageCar"/>
    <w:uiPriority w:val="99"/>
    <w:rsid w:val="00AC0012"/>
    <w:rPr>
      <w:sz w:val="20"/>
    </w:rPr>
  </w:style>
  <w:style w:type="character" w:customStyle="1" w:styleId="NotedebasdepageCar">
    <w:name w:val="Note de bas de page Car"/>
    <w:link w:val="Notedebasdepage"/>
    <w:uiPriority w:val="99"/>
    <w:rsid w:val="00AC0012"/>
    <w:rPr>
      <w:rFonts w:ascii="Segoe UI" w:hAnsi="Segoe UI"/>
      <w:lang w:val="fr-FR" w:eastAsia="fr-FR"/>
    </w:rPr>
  </w:style>
  <w:style w:type="character" w:styleId="Appelnotedebasdep">
    <w:name w:val="footnote reference"/>
    <w:rsid w:val="00AC0012"/>
    <w:rPr>
      <w:vertAlign w:val="superscript"/>
    </w:rPr>
  </w:style>
  <w:style w:type="paragraph" w:customStyle="1" w:styleId="DecimalAligned">
    <w:name w:val="Decimal Aligned"/>
    <w:basedOn w:val="Normal"/>
    <w:uiPriority w:val="40"/>
    <w:qFormat/>
    <w:rsid w:val="00266491"/>
    <w:pPr>
      <w:tabs>
        <w:tab w:val="decimal" w:pos="360"/>
      </w:tabs>
      <w:spacing w:after="200" w:line="276" w:lineRule="auto"/>
    </w:pPr>
    <w:rPr>
      <w:rFonts w:ascii="Calibri" w:hAnsi="Calibri"/>
      <w:sz w:val="22"/>
      <w:szCs w:val="22"/>
      <w:lang w:val="fr-CH" w:eastAsia="fr-CH"/>
    </w:rPr>
  </w:style>
  <w:style w:type="character" w:styleId="Emphaseple">
    <w:name w:val="Subtle Emphasis"/>
    <w:uiPriority w:val="19"/>
    <w:qFormat/>
    <w:rsid w:val="00266491"/>
    <w:rPr>
      <w:i/>
      <w:iCs/>
    </w:rPr>
  </w:style>
  <w:style w:type="table" w:styleId="Tramemoyenne2-Accent5">
    <w:name w:val="Medium Shading 2 Accent 5"/>
    <w:basedOn w:val="TableauNormal"/>
    <w:uiPriority w:val="64"/>
    <w:rsid w:val="00266491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auGrille4-Accentuation5">
    <w:name w:val="Grid Table 4 Accent 5"/>
    <w:basedOn w:val="TableauNormal"/>
    <w:uiPriority w:val="49"/>
    <w:rsid w:val="0026649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41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VincentErbrich/CateringEasy_TPI" TargetMode="External"/><Relationship Id="rId29" Type="http://schemas.openxmlformats.org/officeDocument/2006/relationships/image" Target="media/image19.png"/><Relationship Id="rId11" Type="http://schemas.openxmlformats.org/officeDocument/2006/relationships/hyperlink" Target="mailto:vincent.erbrich@cpnv.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mailto:vincent.erbrich@cpnv.ch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\\Sc-file-sv06\data\COMMUN\PROF\SC\INFO\Projets%20-%20Docs%20g&#233;n&#233;rales\Dossier%20de%20projet%20CPNV%20v8.2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2DCD01-E1EA-4F42-B4A7-6B48B84B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Dossier de projet CPNV v8.2.dotx</Template>
  <TotalTime>470</TotalTime>
  <Pages>54</Pages>
  <Words>4801</Words>
  <Characters>26408</Characters>
  <Application>Microsoft Office Word</Application>
  <DocSecurity>0</DocSecurity>
  <Lines>220</Lines>
  <Paragraphs>62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>1</vt:lpstr>
      <vt:lpstr>Introduction</vt:lpstr>
      <vt:lpstr>    Cadre, description et motivation</vt:lpstr>
      <vt:lpstr>    Organisation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initial</vt:lpstr>
      <vt:lpstr>    Planification</vt:lpstr>
      <vt:lpstr>    Historique</vt:lpstr>
      <vt:lpstr>Conception</vt:lpstr>
      <vt:lpstr>    Dossier de conception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bord de chaque participant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31147</CharactersWithSpaces>
  <SharedDoc>false</SharedDoc>
  <HLinks>
    <vt:vector size="198" baseType="variant">
      <vt:variant>
        <vt:i4>3538968</vt:i4>
      </vt:variant>
      <vt:variant>
        <vt:i4>189</vt:i4>
      </vt:variant>
      <vt:variant>
        <vt:i4>0</vt:i4>
      </vt:variant>
      <vt:variant>
        <vt:i4>5</vt:i4>
      </vt:variant>
      <vt:variant>
        <vt:lpwstr>https://github.com/VincentErbrich/CateringEasy_TPI</vt:lpwstr>
      </vt:variant>
      <vt:variant>
        <vt:lpwstr/>
      </vt:variant>
      <vt:variant>
        <vt:i4>1441846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_Toc514221534</vt:lpwstr>
      </vt:variant>
      <vt:variant>
        <vt:i4>1441846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_Toc514221533</vt:lpwstr>
      </vt:variant>
      <vt:variant>
        <vt:i4>1441846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_Toc514221532</vt:lpwstr>
      </vt:variant>
      <vt:variant>
        <vt:i4>1441846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_Toc514221531</vt:lpwstr>
      </vt:variant>
      <vt:variant>
        <vt:i4>1441846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_Toc514221530</vt:lpwstr>
      </vt:variant>
      <vt:variant>
        <vt:i4>1507382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_Toc514221529</vt:lpwstr>
      </vt:variant>
      <vt:variant>
        <vt:i4>1507382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_Toc514221528</vt:lpwstr>
      </vt:variant>
      <vt:variant>
        <vt:i4>1507382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_Toc514221527</vt:lpwstr>
      </vt:variant>
      <vt:variant>
        <vt:i4>1507382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_Toc514221526</vt:lpwstr>
      </vt:variant>
      <vt:variant>
        <vt:i4>1507382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_Toc514221525</vt:lpwstr>
      </vt:variant>
      <vt:variant>
        <vt:i4>1507382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_Toc514221524</vt:lpwstr>
      </vt:variant>
      <vt:variant>
        <vt:i4>1507382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_Toc514221523</vt:lpwstr>
      </vt:variant>
      <vt:variant>
        <vt:i4>1507382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_Toc514221522</vt:lpwstr>
      </vt:variant>
      <vt:variant>
        <vt:i4>1507382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_Toc514221521</vt:lpwstr>
      </vt:variant>
      <vt:variant>
        <vt:i4>1507382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_Toc514221520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_Toc514221519</vt:lpwstr>
      </vt:variant>
      <vt:variant>
        <vt:i4>1310774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_Toc514221518</vt:lpwstr>
      </vt:variant>
      <vt:variant>
        <vt:i4>1310774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_Toc514221517</vt:lpwstr>
      </vt:variant>
      <vt:variant>
        <vt:i4>1310774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_Toc514221516</vt:lpwstr>
      </vt:variant>
      <vt:variant>
        <vt:i4>1310774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_Toc514221515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_Toc514221514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_Toc514221513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_Toc514221512</vt:lpwstr>
      </vt:variant>
      <vt:variant>
        <vt:i4>1310774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_Toc514221511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_Toc514221510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_Toc514221509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_Toc514221508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_Toc514221507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_Toc514221506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_Toc514221505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_Toc514221504</vt:lpwstr>
      </vt:variant>
      <vt:variant>
        <vt:i4>2490438</vt:i4>
      </vt:variant>
      <vt:variant>
        <vt:i4>0</vt:i4>
      </vt:variant>
      <vt:variant>
        <vt:i4>0</vt:i4>
      </vt:variant>
      <vt:variant>
        <vt:i4>5</vt:i4>
      </vt:variant>
      <vt:variant>
        <vt:lpwstr>mailto:vincent.erbrich@cpnv.ch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MARTINEZ Fernando</dc:creator>
  <cp:keywords/>
  <cp:lastModifiedBy>ERBRICH Vincent</cp:lastModifiedBy>
  <cp:revision>14</cp:revision>
  <cp:lastPrinted>2018-05-16T14:50:00Z</cp:lastPrinted>
  <dcterms:created xsi:type="dcterms:W3CDTF">2018-05-16T07:02:00Z</dcterms:created>
  <dcterms:modified xsi:type="dcterms:W3CDTF">2018-05-16T14:51:00Z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-1111263721</vt:i4>
  </property>
  <property fmtid="{D5CDD505-2E9C-101B-9397-08002B2CF9AE}" pid="3" name="_EmailSubject">
    <vt:lpwstr>doc projet</vt:lpwstr>
  </property>
  <property fmtid="{D5CDD505-2E9C-101B-9397-08002B2CF9AE}" pid="4" name="_AuthorEmail">
    <vt:lpwstr>claude.egger@cpnv.ch</vt:lpwstr>
  </property>
  <property fmtid="{D5CDD505-2E9C-101B-9397-08002B2CF9AE}" pid="5" name="_AuthorEmailDisplayName">
    <vt:lpwstr>Claude Egger</vt:lpwstr>
  </property>
  <property fmtid="{D5CDD505-2E9C-101B-9397-08002B2CF9AE}" pid="6" name="_ReviewingToolsShownOnce">
    <vt:lpwstr/>
  </property>
</Properties>
</file>